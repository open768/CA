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02C8" w14:textId="77777777" w:rsidR="008F781B" w:rsidRDefault="008F781B">
      <w:pPr>
        <w:jc w:val="right"/>
        <w:rPr>
          <w:rFonts w:cs="Arial"/>
        </w:rPr>
      </w:pPr>
    </w:p>
    <w:p w14:paraId="4C697C9C" w14:textId="77777777" w:rsidR="008F781B" w:rsidRDefault="008F781B">
      <w:pPr>
        <w:jc w:val="right"/>
        <w:rPr>
          <w:rFonts w:cs="Arial"/>
        </w:rPr>
      </w:pPr>
    </w:p>
    <w:p w14:paraId="05DE513B" w14:textId="77777777" w:rsidR="008F781B" w:rsidRDefault="008F781B">
      <w:pPr>
        <w:jc w:val="right"/>
        <w:rPr>
          <w:rFonts w:cs="Arial"/>
        </w:rPr>
      </w:pPr>
    </w:p>
    <w:p w14:paraId="3CDEEEC5" w14:textId="77777777" w:rsidR="008F781B" w:rsidRDefault="008F781B">
      <w:pPr>
        <w:jc w:val="right"/>
        <w:rPr>
          <w:rFonts w:cs="Arial"/>
        </w:rPr>
      </w:pPr>
    </w:p>
    <w:p w14:paraId="4F7AC718" w14:textId="77777777" w:rsidR="008F781B" w:rsidRDefault="008F781B">
      <w:pPr>
        <w:jc w:val="right"/>
        <w:rPr>
          <w:rFonts w:cs="Arial"/>
        </w:rPr>
      </w:pPr>
    </w:p>
    <w:p w14:paraId="3434C128" w14:textId="77777777" w:rsidR="008F781B" w:rsidRDefault="008F781B">
      <w:pPr>
        <w:jc w:val="right"/>
        <w:rPr>
          <w:rFonts w:cs="Arial"/>
        </w:rPr>
      </w:pPr>
    </w:p>
    <w:p w14:paraId="66E2E269" w14:textId="77777777" w:rsidR="008F781B" w:rsidRDefault="008F781B">
      <w:pPr>
        <w:jc w:val="right"/>
        <w:rPr>
          <w:rFonts w:cs="Arial"/>
        </w:rPr>
      </w:pPr>
    </w:p>
    <w:p w14:paraId="2914CFE8" w14:textId="77777777" w:rsidR="008F781B" w:rsidRDefault="008F781B">
      <w:pPr>
        <w:jc w:val="right"/>
        <w:rPr>
          <w:rFonts w:cs="Arial"/>
        </w:rPr>
      </w:pPr>
    </w:p>
    <w:p w14:paraId="1E78B121" w14:textId="77777777" w:rsidR="008F781B" w:rsidRDefault="008F781B">
      <w:pPr>
        <w:jc w:val="right"/>
        <w:rPr>
          <w:rFonts w:cs="Arial"/>
        </w:rPr>
      </w:pPr>
    </w:p>
    <w:p w14:paraId="172FFB29" w14:textId="77777777" w:rsidR="008F781B" w:rsidRDefault="008F781B">
      <w:pPr>
        <w:jc w:val="right"/>
        <w:rPr>
          <w:rFonts w:cs="Arial"/>
        </w:rPr>
      </w:pPr>
    </w:p>
    <w:p w14:paraId="26C301E7" w14:textId="77777777" w:rsidR="008F781B" w:rsidRDefault="008F781B">
      <w:pPr>
        <w:jc w:val="right"/>
        <w:rPr>
          <w:rFonts w:cs="Arial"/>
        </w:rPr>
      </w:pPr>
    </w:p>
    <w:p w14:paraId="222CC2A0" w14:textId="77777777" w:rsidR="008F781B" w:rsidRDefault="008F781B">
      <w:pPr>
        <w:jc w:val="right"/>
        <w:rPr>
          <w:rFonts w:cs="Arial"/>
        </w:rPr>
      </w:pPr>
    </w:p>
    <w:p w14:paraId="2A334772" w14:textId="77777777" w:rsidR="008F781B" w:rsidRDefault="00000000">
      <w:pPr>
        <w:jc w:val="right"/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t>CARB</w:t>
      </w:r>
    </w:p>
    <w:p w14:paraId="0C48B9A8" w14:textId="77777777" w:rsidR="008F781B" w:rsidRDefault="00000000">
      <w:pPr>
        <w:jc w:val="right"/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t>Cellular Automata Rule Base</w:t>
      </w:r>
    </w:p>
    <w:p w14:paraId="5D072251" w14:textId="77777777" w:rsidR="008F781B" w:rsidRDefault="00000000">
      <w:pPr>
        <w:pStyle w:val="Heading5"/>
      </w:pPr>
      <w:r>
        <w:t>A Notation</w:t>
      </w:r>
    </w:p>
    <w:p w14:paraId="75BC77C8" w14:textId="77777777" w:rsidR="008F781B" w:rsidRDefault="008F781B">
      <w:pPr>
        <w:jc w:val="right"/>
        <w:rPr>
          <w:rFonts w:cs="Arial"/>
          <w:b/>
          <w:sz w:val="32"/>
          <w:szCs w:val="32"/>
        </w:rPr>
      </w:pPr>
    </w:p>
    <w:p w14:paraId="5A4C253F" w14:textId="77777777" w:rsidR="008F781B" w:rsidRDefault="008F781B">
      <w:pPr>
        <w:jc w:val="right"/>
        <w:rPr>
          <w:rFonts w:cs="Arial"/>
          <w:b/>
          <w:sz w:val="32"/>
          <w:szCs w:val="32"/>
        </w:rPr>
      </w:pPr>
    </w:p>
    <w:p w14:paraId="363DC9D0" w14:textId="77777777" w:rsidR="008F781B" w:rsidRDefault="008F781B">
      <w:pPr>
        <w:jc w:val="right"/>
        <w:rPr>
          <w:rFonts w:cs="Arial"/>
          <w:b/>
          <w:sz w:val="32"/>
          <w:szCs w:val="32"/>
        </w:rPr>
      </w:pPr>
    </w:p>
    <w:p w14:paraId="7B7407ED" w14:textId="77777777" w:rsidR="008F781B" w:rsidRDefault="008F781B">
      <w:pPr>
        <w:jc w:val="right"/>
        <w:rPr>
          <w:rFonts w:cs="Arial"/>
          <w:b/>
          <w:sz w:val="32"/>
          <w:szCs w:val="32"/>
        </w:rPr>
      </w:pPr>
    </w:p>
    <w:p w14:paraId="2D61075C" w14:textId="77777777" w:rsidR="008F781B" w:rsidRDefault="008F781B">
      <w:pPr>
        <w:jc w:val="right"/>
        <w:rPr>
          <w:rFonts w:cs="Arial"/>
          <w:b/>
          <w:sz w:val="32"/>
          <w:szCs w:val="32"/>
        </w:rPr>
      </w:pPr>
    </w:p>
    <w:p w14:paraId="7E641C6D" w14:textId="77777777" w:rsidR="008F781B" w:rsidRDefault="008F781B">
      <w:pPr>
        <w:jc w:val="right"/>
        <w:rPr>
          <w:rFonts w:cs="Arial"/>
          <w:b/>
          <w:sz w:val="32"/>
          <w:szCs w:val="32"/>
        </w:rPr>
      </w:pPr>
    </w:p>
    <w:p w14:paraId="61A370CA" w14:textId="77777777" w:rsidR="008F781B" w:rsidRDefault="008F781B">
      <w:pPr>
        <w:jc w:val="right"/>
        <w:rPr>
          <w:rFonts w:cs="Arial"/>
          <w:b/>
          <w:sz w:val="32"/>
          <w:szCs w:val="32"/>
        </w:rPr>
      </w:pPr>
    </w:p>
    <w:p w14:paraId="562AE480" w14:textId="77777777" w:rsidR="008F781B" w:rsidRDefault="008F781B">
      <w:pPr>
        <w:jc w:val="right"/>
        <w:rPr>
          <w:rFonts w:cs="Arial"/>
          <w:b/>
          <w:sz w:val="32"/>
          <w:szCs w:val="32"/>
        </w:rPr>
      </w:pPr>
    </w:p>
    <w:p w14:paraId="468CEAA6" w14:textId="77777777" w:rsidR="008F781B" w:rsidRDefault="008F781B">
      <w:pPr>
        <w:jc w:val="right"/>
        <w:rPr>
          <w:rFonts w:cs="Arial"/>
          <w:b/>
          <w:sz w:val="32"/>
          <w:szCs w:val="32"/>
        </w:rPr>
      </w:pPr>
    </w:p>
    <w:p w14:paraId="2712CE94" w14:textId="77777777" w:rsidR="008F781B" w:rsidRDefault="008F781B">
      <w:pPr>
        <w:jc w:val="right"/>
        <w:rPr>
          <w:rFonts w:cs="Arial"/>
          <w:b/>
          <w:sz w:val="32"/>
          <w:szCs w:val="32"/>
        </w:rPr>
      </w:pPr>
    </w:p>
    <w:p w14:paraId="178BC94D" w14:textId="77777777" w:rsidR="008F781B" w:rsidRDefault="008F781B">
      <w:pPr>
        <w:jc w:val="right"/>
        <w:rPr>
          <w:rFonts w:cs="Arial"/>
          <w:b/>
          <w:sz w:val="32"/>
          <w:szCs w:val="32"/>
        </w:rPr>
      </w:pPr>
    </w:p>
    <w:p w14:paraId="68B65807" w14:textId="77777777" w:rsidR="008F781B" w:rsidRDefault="008F781B">
      <w:pPr>
        <w:jc w:val="right"/>
        <w:rPr>
          <w:rFonts w:cs="Arial"/>
          <w:b/>
          <w:sz w:val="32"/>
          <w:szCs w:val="32"/>
        </w:rPr>
      </w:pPr>
    </w:p>
    <w:p w14:paraId="365BE234" w14:textId="77777777" w:rsidR="008F781B" w:rsidRDefault="00000000">
      <w:pPr>
        <w:pStyle w:val="Heading4"/>
      </w:pPr>
      <w:r>
        <w:t>Sunil Vanmullem</w:t>
      </w:r>
    </w:p>
    <w:p w14:paraId="7E01C0AD" w14:textId="77777777" w:rsidR="008F781B" w:rsidRDefault="008F781B">
      <w:pPr>
        <w:jc w:val="right"/>
        <w:rPr>
          <w:rFonts w:cs="Arial"/>
          <w:i/>
          <w:sz w:val="28"/>
          <w:szCs w:val="28"/>
        </w:rPr>
      </w:pPr>
    </w:p>
    <w:p w14:paraId="24499A3F" w14:textId="77777777" w:rsidR="008F781B" w:rsidRDefault="008F781B">
      <w:pPr>
        <w:jc w:val="right"/>
        <w:rPr>
          <w:rFonts w:cs="Arial"/>
          <w:i/>
          <w:sz w:val="28"/>
          <w:szCs w:val="28"/>
        </w:rPr>
      </w:pPr>
    </w:p>
    <w:p w14:paraId="36AF1DDB" w14:textId="77777777" w:rsidR="008F781B" w:rsidRDefault="008F781B">
      <w:pPr>
        <w:rPr>
          <w:rFonts w:cs="Arial"/>
          <w:sz w:val="28"/>
          <w:szCs w:val="28"/>
        </w:rPr>
        <w:sectPr w:rsidR="008F781B">
          <w:headerReference w:type="even" r:id="rId7"/>
          <w:headerReference w:type="default" r:id="rId8"/>
          <w:headerReference w:type="first" r:id="rId9"/>
          <w:footerReference w:type="first" r:id="rId10"/>
          <w:pgSz w:w="12240" w:h="15840"/>
          <w:pgMar w:top="1824" w:right="1800" w:bottom="1440" w:left="1800" w:header="288" w:footer="288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titlePg/>
          <w:docGrid w:linePitch="360"/>
        </w:sectPr>
      </w:pPr>
    </w:p>
    <w:p w14:paraId="77193285" w14:textId="77777777" w:rsidR="008F781B" w:rsidRDefault="00000000">
      <w:pPr>
        <w:pStyle w:val="Title"/>
      </w:pPr>
      <w:r>
        <w:lastRenderedPageBreak/>
        <w:t>Contents</w:t>
      </w:r>
    </w:p>
    <w:p w14:paraId="1CB421F6" w14:textId="77777777" w:rsidR="008F781B" w:rsidRDefault="008F781B">
      <w:pPr>
        <w:rPr>
          <w:rFonts w:cs="Arial"/>
        </w:rPr>
      </w:pPr>
    </w:p>
    <w:p w14:paraId="4587A7C5" w14:textId="77777777" w:rsidR="008F781B" w:rsidRDefault="00000000">
      <w:pPr>
        <w:pStyle w:val="TOC1"/>
        <w:tabs>
          <w:tab w:val="right" w:pos="3950"/>
        </w:tabs>
        <w:rPr>
          <w:rFonts w:ascii="Times New Roman" w:hAnsi="Times New Roman"/>
          <w:b w:val="0"/>
          <w:noProof/>
          <w:sz w:val="24"/>
          <w:lang w:val="en-GB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\h \z \t "Heading 1,1" </w:instrText>
      </w:r>
      <w:r>
        <w:rPr>
          <w:rFonts w:cs="Arial"/>
        </w:rPr>
        <w:fldChar w:fldCharType="separate"/>
      </w:r>
      <w:hyperlink w:anchor="_Toc276195036" w:history="1">
        <w:r>
          <w:rPr>
            <w:rStyle w:val="Hyperlink"/>
            <w:noProof/>
            <w:szCs w:val="20"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_Toc276195036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3BFC66" w14:textId="77777777" w:rsidR="008F781B" w:rsidRDefault="00000000">
      <w:pPr>
        <w:pStyle w:val="TOC1"/>
        <w:tabs>
          <w:tab w:val="right" w:pos="3950"/>
        </w:tabs>
        <w:rPr>
          <w:rFonts w:ascii="Times New Roman" w:hAnsi="Times New Roman"/>
          <w:b w:val="0"/>
          <w:noProof/>
          <w:sz w:val="24"/>
          <w:lang w:val="en-GB"/>
        </w:rPr>
      </w:pPr>
      <w:hyperlink w:anchor="_Toc276195037" w:history="1">
        <w:r>
          <w:rPr>
            <w:rStyle w:val="Hyperlink"/>
            <w:noProof/>
            <w:szCs w:val="20"/>
          </w:rPr>
          <w:t>Problem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_Toc276195037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4E81A4" w14:textId="77777777" w:rsidR="008F781B" w:rsidRDefault="00000000">
      <w:pPr>
        <w:pStyle w:val="TOC1"/>
        <w:tabs>
          <w:tab w:val="right" w:pos="3950"/>
        </w:tabs>
        <w:rPr>
          <w:rFonts w:ascii="Times New Roman" w:hAnsi="Times New Roman"/>
          <w:b w:val="0"/>
          <w:noProof/>
          <w:sz w:val="24"/>
          <w:lang w:val="en-GB"/>
        </w:rPr>
      </w:pPr>
      <w:hyperlink w:anchor="_Toc276195038" w:history="1">
        <w:r>
          <w:rPr>
            <w:rStyle w:val="Hyperlink"/>
            <w:noProof/>
            <w:szCs w:val="20"/>
          </w:rPr>
          <w:t>Previous Options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_Toc276195038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D026FB" w14:textId="77777777" w:rsidR="008F781B" w:rsidRDefault="00000000">
      <w:pPr>
        <w:pStyle w:val="TOC1"/>
        <w:tabs>
          <w:tab w:val="right" w:pos="3950"/>
        </w:tabs>
        <w:rPr>
          <w:rFonts w:ascii="Times New Roman" w:hAnsi="Times New Roman"/>
          <w:b w:val="0"/>
          <w:noProof/>
          <w:sz w:val="24"/>
          <w:lang w:val="en-GB"/>
        </w:rPr>
      </w:pPr>
      <w:hyperlink w:anchor="_Toc276195039" w:history="1">
        <w:r>
          <w:rPr>
            <w:rStyle w:val="Hyperlink"/>
            <w:noProof/>
            <w:szCs w:val="20"/>
          </w:rPr>
          <w:t>CARB Notation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_Toc276195039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742815" w14:textId="77777777" w:rsidR="008F781B" w:rsidRDefault="00000000">
      <w:pPr>
        <w:pStyle w:val="TOC1"/>
        <w:tabs>
          <w:tab w:val="right" w:pos="3950"/>
        </w:tabs>
        <w:rPr>
          <w:rFonts w:ascii="Times New Roman" w:hAnsi="Times New Roman"/>
          <w:b w:val="0"/>
          <w:noProof/>
          <w:sz w:val="24"/>
          <w:lang w:val="en-GB"/>
        </w:rPr>
      </w:pPr>
      <w:hyperlink w:anchor="_Toc276195040" w:history="1">
        <w:r>
          <w:rPr>
            <w:rStyle w:val="Hyperlink"/>
            <w:noProof/>
            <w:szCs w:val="20"/>
          </w:rPr>
          <w:t>CARB 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_Toc276195040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3282CD" w14:textId="77777777" w:rsidR="008F781B" w:rsidRDefault="00000000">
      <w:pPr>
        <w:pStyle w:val="TOC1"/>
        <w:tabs>
          <w:tab w:val="right" w:pos="3950"/>
        </w:tabs>
        <w:rPr>
          <w:rFonts w:ascii="Times New Roman" w:hAnsi="Times New Roman"/>
          <w:b w:val="0"/>
          <w:noProof/>
          <w:sz w:val="24"/>
          <w:lang w:val="en-GB"/>
        </w:rPr>
      </w:pPr>
      <w:hyperlink w:anchor="_Toc276195041" w:history="1">
        <w:r>
          <w:rPr>
            <w:rStyle w:val="Hyperlink"/>
            <w:noProof/>
            <w:szCs w:val="20"/>
          </w:rPr>
          <w:t>CARB Evaluation Speed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_Toc276195041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D0E855" w14:textId="77777777" w:rsidR="008F781B" w:rsidRDefault="00000000">
      <w:pPr>
        <w:pStyle w:val="TOC1"/>
        <w:tabs>
          <w:tab w:val="right" w:pos="3950"/>
        </w:tabs>
        <w:rPr>
          <w:rFonts w:ascii="Times New Roman" w:hAnsi="Times New Roman"/>
          <w:b w:val="0"/>
          <w:noProof/>
          <w:sz w:val="24"/>
          <w:lang w:val="en-GB"/>
        </w:rPr>
      </w:pPr>
      <w:hyperlink w:anchor="_Toc276195042" w:history="1">
        <w:r>
          <w:rPr>
            <w:rStyle w:val="Hyperlink"/>
            <w:noProof/>
            <w:szCs w:val="20"/>
          </w:rPr>
          <w:t>Benefits of CARB notation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_Toc276195042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6DFA5E" w14:textId="77777777" w:rsidR="008F781B" w:rsidRDefault="00000000">
      <w:pPr>
        <w:pStyle w:val="TOC1"/>
        <w:tabs>
          <w:tab w:val="right" w:pos="3950"/>
        </w:tabs>
        <w:rPr>
          <w:rFonts w:ascii="Times New Roman" w:hAnsi="Times New Roman"/>
          <w:b w:val="0"/>
          <w:noProof/>
          <w:sz w:val="24"/>
          <w:lang w:val="en-GB"/>
        </w:rPr>
      </w:pPr>
      <w:hyperlink w:anchor="_Toc276195043" w:history="1">
        <w:r>
          <w:rPr>
            <w:rStyle w:val="Hyperlink"/>
            <w:noProof/>
            <w:szCs w:val="20"/>
          </w:rPr>
          <w:t>CARB Diversity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_Toc276195043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2ABACB" w14:textId="77777777" w:rsidR="008F781B" w:rsidRDefault="00000000">
      <w:pPr>
        <w:pStyle w:val="TOC1"/>
        <w:tabs>
          <w:tab w:val="right" w:pos="3950"/>
        </w:tabs>
        <w:rPr>
          <w:rFonts w:ascii="Times New Roman" w:hAnsi="Times New Roman"/>
          <w:b w:val="0"/>
          <w:noProof/>
          <w:sz w:val="24"/>
          <w:lang w:val="en-GB"/>
        </w:rPr>
      </w:pPr>
      <w:hyperlink w:anchor="_Toc276195044" w:history="1">
        <w:r>
          <w:rPr>
            <w:rStyle w:val="Hyperlink"/>
            <w:noProof/>
            <w:szCs w:val="20"/>
          </w:rPr>
          <w:t>Fine grained modification of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_Toc276195044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4CE4FF" w14:textId="77777777" w:rsidR="008F781B" w:rsidRDefault="00000000">
      <w:pPr>
        <w:pStyle w:val="TOC1"/>
        <w:tabs>
          <w:tab w:val="right" w:pos="3950"/>
        </w:tabs>
        <w:rPr>
          <w:rFonts w:ascii="Times New Roman" w:hAnsi="Times New Roman"/>
          <w:b w:val="0"/>
          <w:noProof/>
          <w:sz w:val="24"/>
          <w:lang w:val="en-GB"/>
        </w:rPr>
      </w:pPr>
      <w:hyperlink w:anchor="_Toc276195045" w:history="1">
        <w:r>
          <w:rPr>
            <w:rStyle w:val="Hyperlink"/>
            <w:noProof/>
            <w:szCs w:val="20"/>
          </w:rPr>
          <w:t>Multi-state CARBs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_Toc276195045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F9F004" w14:textId="77777777" w:rsidR="008F781B" w:rsidRDefault="00000000">
      <w:pPr>
        <w:pStyle w:val="TOC1"/>
        <w:tabs>
          <w:tab w:val="right" w:pos="3950"/>
        </w:tabs>
        <w:rPr>
          <w:rFonts w:ascii="Times New Roman" w:hAnsi="Times New Roman"/>
          <w:b w:val="0"/>
          <w:noProof/>
          <w:sz w:val="24"/>
          <w:lang w:val="en-GB"/>
        </w:rPr>
      </w:pPr>
      <w:hyperlink w:anchor="_Toc276195046" w:history="1">
        <w:r>
          <w:rPr>
            <w:rStyle w:val="Hyperlink"/>
            <w:noProof/>
            <w:szCs w:val="20"/>
          </w:rPr>
          <w:t>3D CARB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_Toc276195046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799A15" w14:textId="77777777" w:rsidR="008F781B" w:rsidRDefault="00000000">
      <w:pPr>
        <w:pStyle w:val="TOC1"/>
        <w:tabs>
          <w:tab w:val="right" w:pos="3950"/>
        </w:tabs>
        <w:rPr>
          <w:rFonts w:ascii="Times New Roman" w:hAnsi="Times New Roman"/>
          <w:b w:val="0"/>
          <w:noProof/>
          <w:sz w:val="24"/>
          <w:lang w:val="en-GB"/>
        </w:rPr>
      </w:pPr>
      <w:hyperlink w:anchor="_Toc276195047" w:history="1">
        <w:r>
          <w:rPr>
            <w:rStyle w:val="Hyperlink"/>
            <w:noProof/>
            <w:szCs w:val="20"/>
          </w:rPr>
          <w:t>Encryption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_Toc276195047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18B5D4" w14:textId="77777777" w:rsidR="008F781B" w:rsidRDefault="00000000">
      <w:pPr>
        <w:pStyle w:val="TOC1"/>
        <w:tabs>
          <w:tab w:val="right" w:pos="3950"/>
        </w:tabs>
        <w:rPr>
          <w:rFonts w:ascii="Times New Roman" w:hAnsi="Times New Roman"/>
          <w:b w:val="0"/>
          <w:noProof/>
          <w:sz w:val="24"/>
          <w:lang w:val="en-GB"/>
        </w:rPr>
      </w:pPr>
      <w:hyperlink w:anchor="_Toc276195048" w:history="1">
        <w:r>
          <w:rPr>
            <w:rStyle w:val="Hyperlink"/>
            <w:noProof/>
            <w:szCs w:val="20"/>
          </w:rPr>
          <w:t>Shuffle Scrambling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_Toc276195048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044136" w14:textId="77777777" w:rsidR="008F781B" w:rsidRDefault="00000000">
      <w:pPr>
        <w:pStyle w:val="TOC1"/>
        <w:tabs>
          <w:tab w:val="right" w:pos="3950"/>
        </w:tabs>
        <w:rPr>
          <w:rFonts w:ascii="Times New Roman" w:hAnsi="Times New Roman"/>
          <w:b w:val="0"/>
          <w:noProof/>
          <w:sz w:val="24"/>
          <w:lang w:val="en-GB"/>
        </w:rPr>
      </w:pPr>
      <w:hyperlink w:anchor="_Toc276195049" w:history="1">
        <w:r>
          <w:rPr>
            <w:rStyle w:val="Hyperlink"/>
            <w:noProof/>
            <w:szCs w:val="20"/>
          </w:rPr>
          <w:t>CARB migration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_Toc276195049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4686A0" w14:textId="77777777" w:rsidR="008F781B" w:rsidRDefault="00000000">
      <w:pPr>
        <w:rPr>
          <w:rFonts w:cs="Arial"/>
        </w:rPr>
      </w:pPr>
      <w:r>
        <w:rPr>
          <w:rFonts w:cs="Arial"/>
        </w:rPr>
        <w:fldChar w:fldCharType="end"/>
      </w:r>
    </w:p>
    <w:p w14:paraId="2EA78DB1" w14:textId="77777777" w:rsidR="008F781B" w:rsidRDefault="00000000">
      <w:pPr>
        <w:rPr>
          <w:rFonts w:cs="Arial"/>
        </w:rPr>
      </w:pPr>
      <w:r>
        <w:rPr>
          <w:rFonts w:cs="Arial"/>
        </w:rPr>
        <w:br w:type="column"/>
      </w:r>
    </w:p>
    <w:p w14:paraId="6CF38E1F" w14:textId="77777777" w:rsidR="008F781B" w:rsidRDefault="008F781B">
      <w:pPr>
        <w:pStyle w:val="Heading1"/>
        <w:sectPr w:rsidR="008F781B">
          <w:headerReference w:type="first" r:id="rId11"/>
          <w:footerReference w:type="first" r:id="rId12"/>
          <w:pgSz w:w="12240" w:h="15840"/>
          <w:pgMar w:top="1440" w:right="1800" w:bottom="1440" w:left="1800" w:header="288" w:footer="288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num="2" w:sep="1" w:space="720" w:equalWidth="0">
            <w:col w:w="3960" w:space="720"/>
            <w:col w:w="3960"/>
          </w:cols>
          <w:titlePg/>
          <w:docGrid w:linePitch="360"/>
        </w:sectPr>
      </w:pPr>
    </w:p>
    <w:p w14:paraId="56A03EC3" w14:textId="77777777" w:rsidR="008F781B" w:rsidRDefault="00000000">
      <w:pPr>
        <w:pStyle w:val="Heading1"/>
      </w:pPr>
      <w:r>
        <w:br w:type="page"/>
      </w:r>
      <w:bookmarkStart w:id="0" w:name="_Toc276195036"/>
      <w:r>
        <w:lastRenderedPageBreak/>
        <w:t>Introduction</w:t>
      </w:r>
      <w:bookmarkEnd w:id="0"/>
    </w:p>
    <w:p w14:paraId="5C949049" w14:textId="77777777" w:rsidR="008F781B" w:rsidRDefault="00000000">
      <w:pPr>
        <w:pStyle w:val="Header"/>
        <w:tabs>
          <w:tab w:val="clear" w:pos="4320"/>
          <w:tab w:val="clear" w:pos="8640"/>
        </w:tabs>
      </w:pPr>
      <w:r>
        <w:t>We introduce the CARB notation</w:t>
      </w:r>
    </w:p>
    <w:p w14:paraId="4A702B5E" w14:textId="77777777" w:rsidR="008F781B" w:rsidRDefault="008F781B">
      <w:pPr>
        <w:rPr>
          <w:rFonts w:cs="Arial"/>
        </w:rPr>
      </w:pPr>
    </w:p>
    <w:p w14:paraId="4C3C8FBC" w14:textId="77777777" w:rsidR="008F781B" w:rsidRDefault="00000000">
      <w:pPr>
        <w:pStyle w:val="Heading1"/>
      </w:pPr>
      <w:bookmarkStart w:id="1" w:name="_Toc276195037"/>
      <w:r>
        <w:t>Problem Statement</w:t>
      </w:r>
      <w:bookmarkEnd w:id="1"/>
    </w:p>
    <w:p w14:paraId="4A63104A" w14:textId="77777777" w:rsidR="008F781B" w:rsidRDefault="00000000">
      <w:pPr>
        <w:rPr>
          <w:rFonts w:cs="Arial"/>
        </w:rPr>
      </w:pPr>
      <w:r>
        <w:rPr>
          <w:rFonts w:cs="Arial"/>
        </w:rPr>
        <w:t xml:space="preserve">A </w:t>
      </w:r>
      <w:proofErr w:type="gramStart"/>
      <w:r>
        <w:rPr>
          <w:rFonts w:cs="Arial"/>
        </w:rPr>
        <w:t>general purpose</w:t>
      </w:r>
      <w:proofErr w:type="gramEnd"/>
      <w:r>
        <w:rPr>
          <w:rFonts w:cs="Arial"/>
        </w:rPr>
        <w:t xml:space="preserve"> notation for Cellular Automata that could express all possible state transitions of two-state two-dimensional cellular automata. </w:t>
      </w:r>
    </w:p>
    <w:p w14:paraId="5574BD6D" w14:textId="77777777" w:rsidR="008F781B" w:rsidRDefault="008F781B">
      <w:pPr>
        <w:rPr>
          <w:rFonts w:cs="Arial"/>
        </w:rPr>
      </w:pPr>
    </w:p>
    <w:p w14:paraId="7A93D091" w14:textId="77777777" w:rsidR="008F781B" w:rsidRDefault="00000000">
      <w:pPr>
        <w:rPr>
          <w:rFonts w:cs="Arial"/>
        </w:rPr>
      </w:pPr>
      <w:r>
        <w:rPr>
          <w:rFonts w:cs="Arial"/>
        </w:rPr>
        <w:t xml:space="preserve">Most notations investigated </w:t>
      </w:r>
      <w:proofErr w:type="gramStart"/>
      <w:r>
        <w:rPr>
          <w:rFonts w:cs="Arial"/>
        </w:rPr>
        <w:t>are able to</w:t>
      </w:r>
      <w:proofErr w:type="gramEnd"/>
      <w:r>
        <w:rPr>
          <w:rFonts w:cs="Arial"/>
        </w:rPr>
        <w:t xml:space="preserve"> describe a subset of the possible transitions, </w:t>
      </w:r>
    </w:p>
    <w:p w14:paraId="13B53FF1" w14:textId="77777777" w:rsidR="008F781B" w:rsidRDefault="008F781B">
      <w:pPr>
        <w:rPr>
          <w:rFonts w:cs="Arial"/>
        </w:rPr>
      </w:pPr>
    </w:p>
    <w:p w14:paraId="2B62BE5E" w14:textId="77777777" w:rsidR="008F781B" w:rsidRDefault="00000000">
      <w:pPr>
        <w:rPr>
          <w:rFonts w:cs="Arial"/>
        </w:rPr>
      </w:pPr>
      <w:r>
        <w:rPr>
          <w:rFonts w:cs="Arial"/>
        </w:rPr>
        <w:t xml:space="preserve">CARB is a form of “Neumann Binary” notation extended to an </w:t>
      </w:r>
      <w:proofErr w:type="gramStart"/>
      <w:r>
        <w:rPr>
          <w:rFonts w:cs="Arial"/>
        </w:rPr>
        <w:t>8 cell</w:t>
      </w:r>
      <w:proofErr w:type="gramEnd"/>
      <w:r>
        <w:rPr>
          <w:rFonts w:cs="Arial"/>
        </w:rPr>
        <w:t xml:space="preserve"> neighbourhood with simple compression, </w:t>
      </w:r>
    </w:p>
    <w:p w14:paraId="062DF05F" w14:textId="77777777" w:rsidR="008F781B" w:rsidRDefault="00000000">
      <w:pPr>
        <w:pStyle w:val="Heading1"/>
      </w:pPr>
      <w:r>
        <w:br w:type="page"/>
      </w:r>
      <w:bookmarkStart w:id="2" w:name="_Toc276195038"/>
      <w:r>
        <w:lastRenderedPageBreak/>
        <w:t>Previous Options</w:t>
      </w:r>
      <w:bookmarkEnd w:id="2"/>
    </w:p>
    <w:p w14:paraId="2B6B2648" w14:textId="77777777" w:rsidR="008F781B" w:rsidRDefault="00000000">
      <w:pPr>
        <w:pStyle w:val="Heading2"/>
      </w:pPr>
      <w:r>
        <w:t>General binary rules notation</w:t>
      </w:r>
      <w:r>
        <w:rPr>
          <w:rStyle w:val="FootnoteReference"/>
        </w:rPr>
        <w:footnoteReference w:id="1"/>
      </w:r>
    </w:p>
    <w:p w14:paraId="48A873B8" w14:textId="77777777" w:rsidR="008F781B" w:rsidRDefault="008F781B">
      <w:pPr>
        <w:rPr>
          <w:rFonts w:cs="Arial"/>
        </w:rPr>
      </w:pPr>
    </w:p>
    <w:p w14:paraId="016C3257" w14:textId="77777777" w:rsidR="008F781B" w:rsidRDefault="00000000">
      <w:pPr>
        <w:rPr>
          <w:rFonts w:cs="Arial"/>
        </w:rPr>
      </w:pPr>
      <w:r>
        <w:rPr>
          <w:rFonts w:cs="Arial"/>
        </w:rPr>
        <w:t>The notation of General binary rules has the "C/N/S/B" form, where:</w:t>
      </w:r>
    </w:p>
    <w:p w14:paraId="2ED3D493" w14:textId="77777777" w:rsidR="008F781B" w:rsidRDefault="00000000">
      <w:pPr>
        <w:rPr>
          <w:rFonts w:cs="Arial"/>
        </w:rPr>
      </w:pPr>
      <w:r>
        <w:rPr>
          <w:rFonts w:cs="Arial"/>
        </w:rPr>
        <w:t>C - specifies the count of states in the rule (</w:t>
      </w:r>
      <w:proofErr w:type="gramStart"/>
      <w:r>
        <w:rPr>
          <w:rFonts w:cs="Arial"/>
        </w:rPr>
        <w:t>0..</w:t>
      </w:r>
      <w:proofErr w:type="gramEnd"/>
      <w:r>
        <w:rPr>
          <w:rFonts w:cs="Arial"/>
        </w:rPr>
        <w:t>C-1).</w:t>
      </w:r>
    </w:p>
    <w:p w14:paraId="0F8EE240" w14:textId="77777777" w:rsidR="008F781B" w:rsidRDefault="00000000">
      <w:pPr>
        <w:rPr>
          <w:rFonts w:cs="Arial"/>
        </w:rPr>
      </w:pPr>
      <w:r>
        <w:rPr>
          <w:rFonts w:cs="Arial"/>
        </w:rPr>
        <w:t>N - specifies the neighborhood type: NM stands for Moore, NN for von Neumann.</w:t>
      </w:r>
    </w:p>
    <w:p w14:paraId="778A5DDE" w14:textId="77777777" w:rsidR="008F781B" w:rsidRDefault="00000000">
      <w:pPr>
        <w:rPr>
          <w:rFonts w:cs="Arial"/>
        </w:rPr>
      </w:pPr>
      <w:r>
        <w:rPr>
          <w:rFonts w:cs="Arial"/>
        </w:rPr>
        <w:t>S - specifies the compressed string defining the configurations where a cell survives.</w:t>
      </w:r>
    </w:p>
    <w:p w14:paraId="12400114" w14:textId="77777777" w:rsidR="008F781B" w:rsidRDefault="00000000">
      <w:pPr>
        <w:rPr>
          <w:rFonts w:cs="Arial"/>
        </w:rPr>
      </w:pPr>
      <w:r>
        <w:rPr>
          <w:rFonts w:cs="Arial"/>
        </w:rPr>
        <w:t>B - specifies the compressed string defining the configurations where a cell is born.</w:t>
      </w:r>
    </w:p>
    <w:p w14:paraId="3C761C08" w14:textId="77777777" w:rsidR="008F781B" w:rsidRDefault="008F781B">
      <w:pPr>
        <w:rPr>
          <w:rFonts w:cs="Arial"/>
        </w:rPr>
      </w:pPr>
    </w:p>
    <w:p w14:paraId="1A1E287D" w14:textId="77777777" w:rsidR="008F781B" w:rsidRDefault="00000000">
      <w:pPr>
        <w:rPr>
          <w:rFonts w:cs="Arial"/>
        </w:rPr>
      </w:pPr>
      <w:r>
        <w:rPr>
          <w:rFonts w:cs="Arial"/>
        </w:rPr>
        <w:t xml:space="preserve">Strings defining S and B parts specify the 0/1 state for every possible configuration. For enumerating all possible neighborhood </w:t>
      </w:r>
      <w:proofErr w:type="gramStart"/>
      <w:r>
        <w:rPr>
          <w:rFonts w:cs="Arial"/>
        </w:rPr>
        <w:t>configurations</w:t>
      </w:r>
      <w:proofErr w:type="gramEnd"/>
      <w:r>
        <w:rPr>
          <w:rFonts w:cs="Arial"/>
        </w:rPr>
        <w:t xml:space="preserve"> the "</w:t>
      </w:r>
      <w:proofErr w:type="gramStart"/>
      <w:r>
        <w:rPr>
          <w:rFonts w:cs="Arial"/>
        </w:rPr>
        <w:t>N,NE</w:t>
      </w:r>
      <w:proofErr w:type="gramEnd"/>
      <w:r>
        <w:rPr>
          <w:rFonts w:cs="Arial"/>
        </w:rPr>
        <w:t>,</w:t>
      </w:r>
      <w:proofErr w:type="gramStart"/>
      <w:r>
        <w:rPr>
          <w:rFonts w:cs="Arial"/>
        </w:rPr>
        <w:t>E,SE</w:t>
      </w:r>
      <w:proofErr w:type="gramEnd"/>
      <w:r>
        <w:rPr>
          <w:rFonts w:cs="Arial"/>
        </w:rPr>
        <w:t>,</w:t>
      </w:r>
      <w:proofErr w:type="gramStart"/>
      <w:r>
        <w:rPr>
          <w:rFonts w:cs="Arial"/>
        </w:rPr>
        <w:t>S,SW</w:t>
      </w:r>
      <w:proofErr w:type="gramEnd"/>
      <w:r>
        <w:rPr>
          <w:rFonts w:cs="Arial"/>
        </w:rPr>
        <w:t>,</w:t>
      </w:r>
      <w:proofErr w:type="gramStart"/>
      <w:r>
        <w:rPr>
          <w:rFonts w:cs="Arial"/>
        </w:rPr>
        <w:t>W,NW</w:t>
      </w:r>
      <w:proofErr w:type="gramEnd"/>
      <w:r>
        <w:rPr>
          <w:rFonts w:cs="Arial"/>
        </w:rPr>
        <w:t xml:space="preserve">" order is used. For </w:t>
      </w:r>
      <w:proofErr w:type="gramStart"/>
      <w:r>
        <w:rPr>
          <w:rFonts w:cs="Arial"/>
        </w:rPr>
        <w:t>example</w:t>
      </w:r>
      <w:proofErr w:type="gramEnd"/>
      <w:r>
        <w:rPr>
          <w:rFonts w:cs="Arial"/>
        </w:rPr>
        <w:t xml:space="preserve"> S010000...0 means "Survival on an alive N neighbor", B1100...0 means "Birth on no neighbors or on a single N neighbor". To make the S/B strings shorter a simple compression is used. 0s are represented as "a", 1s as "b". 3 and more occurrences of the same character are shortened by specifying the count of occurrences and a character.</w:t>
      </w:r>
    </w:p>
    <w:p w14:paraId="12040520" w14:textId="77777777" w:rsidR="008F781B" w:rsidRDefault="008F781B">
      <w:pPr>
        <w:rPr>
          <w:rFonts w:cs="Arial"/>
        </w:rPr>
      </w:pPr>
    </w:p>
    <w:p w14:paraId="3F455B91" w14:textId="77777777" w:rsidR="008F781B" w:rsidRDefault="00000000">
      <w:pPr>
        <w:pStyle w:val="Heading2"/>
      </w:pPr>
      <w:r>
        <w:t>Neumann binary rules notation</w:t>
      </w:r>
      <w:r>
        <w:rPr>
          <w:rStyle w:val="FootnoteReference"/>
        </w:rPr>
        <w:footnoteReference w:id="2"/>
      </w:r>
    </w:p>
    <w:p w14:paraId="62D69354" w14:textId="77777777" w:rsidR="008F781B" w:rsidRDefault="008F781B">
      <w:pPr>
        <w:rPr>
          <w:rFonts w:cs="Arial"/>
        </w:rPr>
      </w:pPr>
    </w:p>
    <w:p w14:paraId="5CDEEC8F" w14:textId="77777777" w:rsidR="008F781B" w:rsidRDefault="00000000">
      <w:pPr>
        <w:rPr>
          <w:rFonts w:cs="Arial"/>
        </w:rPr>
      </w:pPr>
      <w:r>
        <w:rPr>
          <w:rFonts w:cs="Arial"/>
        </w:rPr>
        <w:t xml:space="preserve">Neumann binary rules are represented as a string of digits. The first digit specifies the count of states, 2, 3, or 4; the rest of digits define the transition table - the state a cell will have in every possible configuration. For enumerating all possible neighborhood </w:t>
      </w:r>
      <w:proofErr w:type="gramStart"/>
      <w:r>
        <w:rPr>
          <w:rFonts w:cs="Arial"/>
        </w:rPr>
        <w:t>configurations</w:t>
      </w:r>
      <w:proofErr w:type="gramEnd"/>
      <w:r>
        <w:rPr>
          <w:rFonts w:cs="Arial"/>
        </w:rPr>
        <w:t xml:space="preserve"> the "</w:t>
      </w:r>
      <w:proofErr w:type="gramStart"/>
      <w:r>
        <w:rPr>
          <w:rFonts w:cs="Arial"/>
        </w:rPr>
        <w:t>ME,N</w:t>
      </w:r>
      <w:proofErr w:type="gramEnd"/>
      <w:r>
        <w:rPr>
          <w:rFonts w:cs="Arial"/>
        </w:rPr>
        <w:t>,</w:t>
      </w:r>
      <w:proofErr w:type="gramStart"/>
      <w:r>
        <w:rPr>
          <w:rFonts w:cs="Arial"/>
        </w:rPr>
        <w:t>E,S</w:t>
      </w:r>
      <w:proofErr w:type="gramEnd"/>
      <w:r>
        <w:rPr>
          <w:rFonts w:cs="Arial"/>
        </w:rPr>
        <w:t>,W" order is used.</w:t>
      </w:r>
    </w:p>
    <w:p w14:paraId="6F260B21" w14:textId="77777777" w:rsidR="008F781B" w:rsidRDefault="008F781B">
      <w:pPr>
        <w:rPr>
          <w:rFonts w:cs="Arial"/>
        </w:rPr>
      </w:pPr>
    </w:p>
    <w:p w14:paraId="2185E162" w14:textId="77777777" w:rsidR="008F781B" w:rsidRDefault="00000000">
      <w:pPr>
        <w:rPr>
          <w:rFonts w:cs="Arial"/>
        </w:rPr>
      </w:pPr>
      <w:r>
        <w:rPr>
          <w:rFonts w:cs="Arial"/>
        </w:rPr>
        <w:t>Example:</w:t>
      </w:r>
    </w:p>
    <w:p w14:paraId="282431C3" w14:textId="77777777" w:rsidR="008F781B" w:rsidRDefault="00000000">
      <w:pPr>
        <w:ind w:left="720"/>
        <w:rPr>
          <w:rFonts w:cs="Arial"/>
        </w:rPr>
      </w:pPr>
      <w:r>
        <w:rPr>
          <w:rFonts w:cs="Arial"/>
        </w:rPr>
        <w:t xml:space="preserve">Fredkin2 rule has the following definition: </w:t>
      </w:r>
    </w:p>
    <w:p w14:paraId="0F95D26B" w14:textId="77777777" w:rsidR="008F781B" w:rsidRDefault="00000000">
      <w:pPr>
        <w:ind w:left="1440"/>
        <w:rPr>
          <w:rFonts w:cs="Arial"/>
        </w:rPr>
      </w:pPr>
      <w:r>
        <w:rPr>
          <w:rFonts w:cs="Arial"/>
        </w:rPr>
        <w:t>201101001100101101001011001101001</w:t>
      </w:r>
    </w:p>
    <w:p w14:paraId="01B61EC7" w14:textId="77777777" w:rsidR="008F781B" w:rsidRDefault="00000000">
      <w:pPr>
        <w:ind w:left="720"/>
        <w:rPr>
          <w:rFonts w:cs="Arial"/>
        </w:rPr>
      </w:pPr>
      <w:r>
        <w:rPr>
          <w:rFonts w:cs="Arial"/>
        </w:rPr>
        <w:t xml:space="preserve">The first digit, '2', tells the rule has 2 states (it's a </w:t>
      </w:r>
      <w:proofErr w:type="gramStart"/>
      <w:r>
        <w:rPr>
          <w:rFonts w:cs="Arial"/>
        </w:rPr>
        <w:t>1 bit</w:t>
      </w:r>
      <w:proofErr w:type="gramEnd"/>
      <w:r>
        <w:rPr>
          <w:rFonts w:cs="Arial"/>
        </w:rPr>
        <w:t xml:space="preserve"> rule).</w:t>
      </w:r>
    </w:p>
    <w:p w14:paraId="42C76BD8" w14:textId="77777777" w:rsidR="008F781B" w:rsidRDefault="00000000">
      <w:pPr>
        <w:ind w:left="720"/>
        <w:rPr>
          <w:rFonts w:cs="Arial"/>
        </w:rPr>
      </w:pPr>
      <w:r>
        <w:rPr>
          <w:rFonts w:cs="Arial"/>
        </w:rPr>
        <w:t>The second digit, '0', tells a cell in a configuration ME=</w:t>
      </w:r>
      <w:proofErr w:type="gramStart"/>
      <w:r>
        <w:rPr>
          <w:rFonts w:cs="Arial"/>
        </w:rPr>
        <w:t>0,N</w:t>
      </w:r>
      <w:proofErr w:type="gramEnd"/>
      <w:r>
        <w:rPr>
          <w:rFonts w:cs="Arial"/>
        </w:rPr>
        <w:t>=</w:t>
      </w:r>
      <w:proofErr w:type="gramStart"/>
      <w:r>
        <w:rPr>
          <w:rFonts w:cs="Arial"/>
        </w:rPr>
        <w:t>0,E</w:t>
      </w:r>
      <w:proofErr w:type="gramEnd"/>
      <w:r>
        <w:rPr>
          <w:rFonts w:cs="Arial"/>
        </w:rPr>
        <w:t>=</w:t>
      </w:r>
      <w:proofErr w:type="gramStart"/>
      <w:r>
        <w:rPr>
          <w:rFonts w:cs="Arial"/>
        </w:rPr>
        <w:t>0,S</w:t>
      </w:r>
      <w:proofErr w:type="gramEnd"/>
      <w:r>
        <w:rPr>
          <w:rFonts w:cs="Arial"/>
        </w:rPr>
        <w:t>=</w:t>
      </w:r>
      <w:proofErr w:type="gramStart"/>
      <w:r>
        <w:rPr>
          <w:rFonts w:cs="Arial"/>
        </w:rPr>
        <w:t>0,W</w:t>
      </w:r>
      <w:proofErr w:type="gramEnd"/>
      <w:r>
        <w:rPr>
          <w:rFonts w:cs="Arial"/>
        </w:rPr>
        <w:t>=0 will get the state 0.</w:t>
      </w:r>
    </w:p>
    <w:p w14:paraId="7781161C" w14:textId="77777777" w:rsidR="008F781B" w:rsidRDefault="00000000">
      <w:pPr>
        <w:ind w:left="720"/>
        <w:rPr>
          <w:rFonts w:cs="Arial"/>
        </w:rPr>
      </w:pPr>
      <w:r>
        <w:rPr>
          <w:rFonts w:cs="Arial"/>
        </w:rPr>
        <w:t>The third digit, '1', tells a cell in a configuration ME=</w:t>
      </w:r>
      <w:proofErr w:type="gramStart"/>
      <w:r>
        <w:rPr>
          <w:rFonts w:cs="Arial"/>
        </w:rPr>
        <w:t>0,N</w:t>
      </w:r>
      <w:proofErr w:type="gramEnd"/>
      <w:r>
        <w:rPr>
          <w:rFonts w:cs="Arial"/>
        </w:rPr>
        <w:t>=</w:t>
      </w:r>
      <w:proofErr w:type="gramStart"/>
      <w:r>
        <w:rPr>
          <w:rFonts w:cs="Arial"/>
        </w:rPr>
        <w:t>0,E</w:t>
      </w:r>
      <w:proofErr w:type="gramEnd"/>
      <w:r>
        <w:rPr>
          <w:rFonts w:cs="Arial"/>
        </w:rPr>
        <w:t>=</w:t>
      </w:r>
      <w:proofErr w:type="gramStart"/>
      <w:r>
        <w:rPr>
          <w:rFonts w:cs="Arial"/>
        </w:rPr>
        <w:t>0,S</w:t>
      </w:r>
      <w:proofErr w:type="gramEnd"/>
      <w:r>
        <w:rPr>
          <w:rFonts w:cs="Arial"/>
        </w:rPr>
        <w:t>=</w:t>
      </w:r>
      <w:proofErr w:type="gramStart"/>
      <w:r>
        <w:rPr>
          <w:rFonts w:cs="Arial"/>
        </w:rPr>
        <w:t>0,W</w:t>
      </w:r>
      <w:proofErr w:type="gramEnd"/>
      <w:r>
        <w:rPr>
          <w:rFonts w:cs="Arial"/>
        </w:rPr>
        <w:t>=1 will get the state 1.</w:t>
      </w:r>
    </w:p>
    <w:p w14:paraId="2E3A1C72" w14:textId="77777777" w:rsidR="008F781B" w:rsidRDefault="00000000">
      <w:pPr>
        <w:ind w:left="720"/>
        <w:rPr>
          <w:rFonts w:cs="Arial"/>
        </w:rPr>
      </w:pPr>
      <w:r>
        <w:rPr>
          <w:rFonts w:cs="Arial"/>
        </w:rPr>
        <w:t>The fourth digit, '1', tells a cell in a configuration ME=</w:t>
      </w:r>
      <w:proofErr w:type="gramStart"/>
      <w:r>
        <w:rPr>
          <w:rFonts w:cs="Arial"/>
        </w:rPr>
        <w:t>0,N</w:t>
      </w:r>
      <w:proofErr w:type="gramEnd"/>
      <w:r>
        <w:rPr>
          <w:rFonts w:cs="Arial"/>
        </w:rPr>
        <w:t>=</w:t>
      </w:r>
      <w:proofErr w:type="gramStart"/>
      <w:r>
        <w:rPr>
          <w:rFonts w:cs="Arial"/>
        </w:rPr>
        <w:t>0,E</w:t>
      </w:r>
      <w:proofErr w:type="gramEnd"/>
      <w:r>
        <w:rPr>
          <w:rFonts w:cs="Arial"/>
        </w:rPr>
        <w:t>=</w:t>
      </w:r>
      <w:proofErr w:type="gramStart"/>
      <w:r>
        <w:rPr>
          <w:rFonts w:cs="Arial"/>
        </w:rPr>
        <w:t>0,S</w:t>
      </w:r>
      <w:proofErr w:type="gramEnd"/>
      <w:r>
        <w:rPr>
          <w:rFonts w:cs="Arial"/>
        </w:rPr>
        <w:t>=</w:t>
      </w:r>
      <w:proofErr w:type="gramStart"/>
      <w:r>
        <w:rPr>
          <w:rFonts w:cs="Arial"/>
        </w:rPr>
        <w:t>1,W</w:t>
      </w:r>
      <w:proofErr w:type="gramEnd"/>
      <w:r>
        <w:rPr>
          <w:rFonts w:cs="Arial"/>
        </w:rPr>
        <w:t>=0 will get the state 1.</w:t>
      </w:r>
    </w:p>
    <w:p w14:paraId="06620707" w14:textId="77777777" w:rsidR="008F781B" w:rsidRDefault="00000000">
      <w:pPr>
        <w:ind w:left="720"/>
        <w:rPr>
          <w:rFonts w:cs="Arial"/>
        </w:rPr>
      </w:pPr>
      <w:r>
        <w:rPr>
          <w:rFonts w:cs="Arial"/>
        </w:rPr>
        <w:t>The fifth digit, '0', tells a cell in a configuration ME=</w:t>
      </w:r>
      <w:proofErr w:type="gramStart"/>
      <w:r>
        <w:rPr>
          <w:rFonts w:cs="Arial"/>
        </w:rPr>
        <w:t>0,N</w:t>
      </w:r>
      <w:proofErr w:type="gramEnd"/>
      <w:r>
        <w:rPr>
          <w:rFonts w:cs="Arial"/>
        </w:rPr>
        <w:t>=</w:t>
      </w:r>
      <w:proofErr w:type="gramStart"/>
      <w:r>
        <w:rPr>
          <w:rFonts w:cs="Arial"/>
        </w:rPr>
        <w:t>0,E</w:t>
      </w:r>
      <w:proofErr w:type="gramEnd"/>
      <w:r>
        <w:rPr>
          <w:rFonts w:cs="Arial"/>
        </w:rPr>
        <w:t>=</w:t>
      </w:r>
      <w:proofErr w:type="gramStart"/>
      <w:r>
        <w:rPr>
          <w:rFonts w:cs="Arial"/>
        </w:rPr>
        <w:t>0,S</w:t>
      </w:r>
      <w:proofErr w:type="gramEnd"/>
      <w:r>
        <w:rPr>
          <w:rFonts w:cs="Arial"/>
        </w:rPr>
        <w:t>=</w:t>
      </w:r>
      <w:proofErr w:type="gramStart"/>
      <w:r>
        <w:rPr>
          <w:rFonts w:cs="Arial"/>
        </w:rPr>
        <w:t>1,W</w:t>
      </w:r>
      <w:proofErr w:type="gramEnd"/>
      <w:r>
        <w:rPr>
          <w:rFonts w:cs="Arial"/>
        </w:rPr>
        <w:t>=1 will get the state 0.</w:t>
      </w:r>
    </w:p>
    <w:p w14:paraId="79B44133" w14:textId="77777777" w:rsidR="008F781B" w:rsidRDefault="00000000">
      <w:pPr>
        <w:pStyle w:val="Heading2"/>
      </w:pPr>
      <w:r>
        <w:t>Life rules notation</w:t>
      </w:r>
    </w:p>
    <w:p w14:paraId="1336416F" w14:textId="77777777" w:rsidR="008F781B" w:rsidRDefault="00000000">
      <w:pPr>
        <w:ind w:left="720"/>
        <w:rPr>
          <w:rFonts w:cs="Arial"/>
        </w:rPr>
      </w:pPr>
      <w:r>
        <w:rPr>
          <w:rFonts w:cs="Arial"/>
        </w:rPr>
        <w:t>Life rules are defined in the "S/B" form, where:</w:t>
      </w:r>
    </w:p>
    <w:p w14:paraId="2378F533" w14:textId="77777777" w:rsidR="008F781B" w:rsidRDefault="00000000">
      <w:pPr>
        <w:ind w:left="720"/>
        <w:rPr>
          <w:rFonts w:cs="Arial"/>
        </w:rPr>
      </w:pPr>
      <w:r>
        <w:rPr>
          <w:rFonts w:cs="Arial"/>
        </w:rPr>
        <w:t>S - defines counts of alive neighbors necessary for a cell to survive,</w:t>
      </w:r>
    </w:p>
    <w:p w14:paraId="72637001" w14:textId="77777777" w:rsidR="008F781B" w:rsidRDefault="00000000">
      <w:pPr>
        <w:ind w:left="720"/>
        <w:rPr>
          <w:rFonts w:cs="Arial"/>
        </w:rPr>
      </w:pPr>
      <w:r>
        <w:rPr>
          <w:rFonts w:cs="Arial"/>
        </w:rPr>
        <w:t>B - defines counts of alive neighbors necessary for a cell to be born.</w:t>
      </w:r>
    </w:p>
    <w:p w14:paraId="6BCCC554" w14:textId="77777777" w:rsidR="008F781B" w:rsidRDefault="008F781B">
      <w:pPr>
        <w:ind w:left="720"/>
        <w:rPr>
          <w:rFonts w:cs="Arial"/>
        </w:rPr>
      </w:pPr>
    </w:p>
    <w:p w14:paraId="29BB282B" w14:textId="77777777" w:rsidR="008F781B" w:rsidRDefault="00000000">
      <w:pPr>
        <w:ind w:left="720"/>
        <w:rPr>
          <w:rFonts w:cs="Arial"/>
        </w:rPr>
      </w:pPr>
      <w:r>
        <w:rPr>
          <w:rFonts w:cs="Arial"/>
        </w:rPr>
        <w:t>An example of a life rule is</w:t>
      </w:r>
    </w:p>
    <w:p w14:paraId="0C00CED1" w14:textId="77777777" w:rsidR="008F781B" w:rsidRDefault="00000000">
      <w:pPr>
        <w:ind w:firstLine="720"/>
        <w:rPr>
          <w:rFonts w:cs="Arial"/>
        </w:rPr>
      </w:pPr>
      <w:r>
        <w:rPr>
          <w:rFonts w:cs="Arial"/>
        </w:rPr>
        <w:t xml:space="preserve">Conways </w:t>
      </w:r>
      <w:r>
        <w:rPr>
          <w:rFonts w:cs="Arial"/>
        </w:rPr>
        <w:tab/>
        <w:t>23/3</w:t>
      </w:r>
      <w:r>
        <w:rPr>
          <w:rFonts w:cs="Arial"/>
        </w:rPr>
        <w:tab/>
      </w:r>
    </w:p>
    <w:p w14:paraId="160AEF8F" w14:textId="77777777" w:rsidR="008F781B" w:rsidRDefault="00000000">
      <w:pPr>
        <w:pStyle w:val="Heading1"/>
      </w:pPr>
      <w:r>
        <w:br w:type="page"/>
      </w:r>
      <w:bookmarkStart w:id="3" w:name="_Toc276195039"/>
      <w:r>
        <w:lastRenderedPageBreak/>
        <w:t>CARB Notation</w:t>
      </w:r>
      <w:bookmarkEnd w:id="3"/>
    </w:p>
    <w:p w14:paraId="3C950D4D" w14:textId="77777777" w:rsidR="008F781B" w:rsidRDefault="00000000">
      <w:pPr>
        <w:rPr>
          <w:rFonts w:cs="Arial"/>
        </w:rPr>
      </w:pPr>
      <w:r>
        <w:rPr>
          <w:rFonts w:cs="Arial"/>
        </w:rPr>
        <w:t>A</w:t>
      </w:r>
      <w:r>
        <w:rPr>
          <w:rFonts w:cs="Arial"/>
          <w:lang w:val="en-GB"/>
        </w:rPr>
        <w:t xml:space="preserve"> CARBs</w:t>
      </w:r>
      <w:r>
        <w:rPr>
          <w:rFonts w:cs="Arial"/>
        </w:rPr>
        <w:t xml:space="preserve"> is a sequence of digits that represent a state transition table for a 2 state, 8 </w:t>
      </w:r>
      <w:proofErr w:type="gramStart"/>
      <w:r>
        <w:rPr>
          <w:rFonts w:cs="Arial"/>
          <w:lang w:val="en-GB"/>
        </w:rPr>
        <w:t>neighbour</w:t>
      </w:r>
      <w:proofErr w:type="gramEnd"/>
      <w:r>
        <w:rPr>
          <w:rFonts w:cs="Arial"/>
        </w:rPr>
        <w:t xml:space="preserve">, </w:t>
      </w:r>
      <w:proofErr w:type="gramStart"/>
      <w:r>
        <w:rPr>
          <w:rFonts w:cs="Arial"/>
        </w:rPr>
        <w:t>2 dimensional</w:t>
      </w:r>
      <w:proofErr w:type="gramEnd"/>
      <w:r>
        <w:rPr>
          <w:rFonts w:cs="Arial"/>
        </w:rPr>
        <w:t xml:space="preserve"> Cellular </w:t>
      </w:r>
      <w:proofErr w:type="gramStart"/>
      <w:r>
        <w:rPr>
          <w:rFonts w:cs="Arial"/>
        </w:rPr>
        <w:t>Automata .</w:t>
      </w:r>
      <w:proofErr w:type="gramEnd"/>
      <w:r>
        <w:rPr>
          <w:rFonts w:cs="Arial"/>
        </w:rPr>
        <w:t xml:space="preserve"> The position of each digit in the sequence identifies the initial state and the value of the digit expresses the transitioned state. </w:t>
      </w:r>
    </w:p>
    <w:p w14:paraId="3D2C2055" w14:textId="77777777" w:rsidR="008F781B" w:rsidRDefault="008F781B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60E14328" w14:textId="77777777" w:rsidR="008F781B" w:rsidRDefault="00000000">
      <w:pPr>
        <w:rPr>
          <w:rFonts w:cs="Arial"/>
        </w:rPr>
      </w:pPr>
      <w:r>
        <w:rPr>
          <w:rFonts w:cs="Arial"/>
        </w:rPr>
        <w:t>The initial state is a “State Bitmap” a binary representation that enumerates the</w:t>
      </w:r>
      <w:r>
        <w:rPr>
          <w:rFonts w:cs="Arial"/>
          <w:lang w:val="en-GB"/>
        </w:rPr>
        <w:t xml:space="preserve"> neighbours</w:t>
      </w:r>
      <w:r>
        <w:rPr>
          <w:rFonts w:cs="Arial"/>
        </w:rPr>
        <w:t xml:space="preserve"> in the sequence NW N NE E SE S SW W ME. </w:t>
      </w:r>
    </w:p>
    <w:p w14:paraId="3CDA2D0C" w14:textId="77777777" w:rsidR="008F781B" w:rsidRDefault="008F781B">
      <w:pPr>
        <w:rPr>
          <w:rFonts w:cs="Arial"/>
        </w:rPr>
      </w:pPr>
    </w:p>
    <w:bookmarkStart w:id="4" w:name="_MON_1163765919"/>
    <w:bookmarkStart w:id="5" w:name="_MON_1163766161"/>
    <w:bookmarkStart w:id="6" w:name="_MON_1163766232"/>
    <w:bookmarkStart w:id="7" w:name="_MON_1163766308"/>
    <w:bookmarkStart w:id="8" w:name="_MON_1163766374"/>
    <w:bookmarkStart w:id="9" w:name="_MON_1163766480"/>
    <w:bookmarkEnd w:id="4"/>
    <w:bookmarkEnd w:id="5"/>
    <w:bookmarkEnd w:id="6"/>
    <w:bookmarkEnd w:id="7"/>
    <w:bookmarkEnd w:id="8"/>
    <w:bookmarkEnd w:id="9"/>
    <w:bookmarkStart w:id="10" w:name="_MON_1163765816"/>
    <w:bookmarkEnd w:id="10"/>
    <w:p w14:paraId="18FF0532" w14:textId="77777777" w:rsidR="008F781B" w:rsidRDefault="00000000">
      <w:pPr>
        <w:jc w:val="center"/>
        <w:rPr>
          <w:rFonts w:cs="Arial"/>
        </w:rPr>
      </w:pPr>
      <w:r>
        <w:object w:dxaOrig="6480" w:dyaOrig="2356" w14:anchorId="794FB1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4pt;height:117.8pt" o:ole="">
            <v:imagedata r:id="rId13" o:title=""/>
          </v:shape>
          <o:OLEObject Type="Embed" ProgID="Word.Picture.8" ShapeID="_x0000_i1025" DrawAspect="Content" ObjectID="_1833089017" r:id="rId14"/>
        </w:object>
      </w:r>
    </w:p>
    <w:p w14:paraId="0A770EDB" w14:textId="77777777" w:rsidR="008F781B" w:rsidRDefault="008F781B">
      <w:pPr>
        <w:rPr>
          <w:rFonts w:cs="Arial"/>
        </w:rPr>
      </w:pPr>
    </w:p>
    <w:p w14:paraId="1481AA2C" w14:textId="77777777" w:rsidR="008F781B" w:rsidRDefault="00000000">
      <w:pPr>
        <w:rPr>
          <w:rFonts w:cs="Arial"/>
        </w:rPr>
      </w:pPr>
      <w:r>
        <w:rPr>
          <w:rFonts w:cs="Arial"/>
        </w:rPr>
        <w:t xml:space="preserve">As each digit position is a </w:t>
      </w:r>
      <w:proofErr w:type="gramStart"/>
      <w:r>
        <w:rPr>
          <w:rFonts w:cs="Arial"/>
        </w:rPr>
        <w:t>9 digit</w:t>
      </w:r>
      <w:proofErr w:type="gramEnd"/>
      <w:r>
        <w:rPr>
          <w:rFonts w:cs="Arial"/>
        </w:rPr>
        <w:t xml:space="preserve"> binary number, there are 512 digits in a CARB. Base64 encoding is used to reduce the number of digits to 86.</w:t>
      </w:r>
    </w:p>
    <w:p w14:paraId="4D6A1FD1" w14:textId="77777777" w:rsidR="008F781B" w:rsidRDefault="008F781B">
      <w:pPr>
        <w:rPr>
          <w:rFonts w:cs="Arial"/>
        </w:rPr>
      </w:pPr>
    </w:p>
    <w:p w14:paraId="7B5379DA" w14:textId="77777777" w:rsidR="008F781B" w:rsidRDefault="00000000">
      <w:pPr>
        <w:rPr>
          <w:rFonts w:cs="Arial"/>
        </w:rPr>
      </w:pPr>
      <w:r>
        <w:rPr>
          <w:rFonts w:cs="Arial"/>
        </w:rPr>
        <w:t>An example of a CARB is Conways game of life, 23/3 in life notation</w:t>
      </w:r>
      <w:r>
        <w:rPr>
          <w:rStyle w:val="FootnoteReference"/>
          <w:rFonts w:cs="Arial"/>
        </w:rPr>
        <w:footnoteReference w:id="3"/>
      </w:r>
      <w:r>
        <w:rPr>
          <w:rFonts w:cs="Arial"/>
        </w:rPr>
        <w:t xml:space="preserve">, is as follows </w:t>
      </w:r>
    </w:p>
    <w:p w14:paraId="4C7693BC" w14:textId="77777777" w:rsidR="008F781B" w:rsidRDefault="008F781B">
      <w:pPr>
        <w:rPr>
          <w:rFonts w:cs="Arial"/>
        </w:rPr>
      </w:pPr>
    </w:p>
    <w:p w14:paraId="7C0E70BB" w14:textId="77777777" w:rsidR="008F781B" w:rsidRDefault="00000000">
      <w:pPr>
        <w:pStyle w:val="code"/>
      </w:pPr>
      <w:r>
        <w:t>&lt;CARB states=1&gt;</w:t>
      </w:r>
    </w:p>
    <w:p w14:paraId="5107A32E" w14:textId="77777777" w:rsidR="008F781B" w:rsidRDefault="00000000">
      <w:pPr>
        <w:pStyle w:val="code"/>
      </w:pPr>
      <w:r>
        <w:t>ARcXfBd8fMAXfHzAfMDAABd8fMB8wMAAfMDAAMAAAAAXfHzAfMDAAHzAwADAAAAAfMDAAMAAAADAAAAAAAAAAA</w:t>
      </w:r>
    </w:p>
    <w:p w14:paraId="2D0BEF42" w14:textId="77777777" w:rsidR="008F781B" w:rsidRDefault="00000000">
      <w:pPr>
        <w:pStyle w:val="code"/>
      </w:pPr>
      <w:r>
        <w:t>&lt;/CARB&gt;</w:t>
      </w:r>
    </w:p>
    <w:p w14:paraId="3DE67EC2" w14:textId="77777777" w:rsidR="008F781B" w:rsidRDefault="008F781B">
      <w:pPr>
        <w:rPr>
          <w:rFonts w:cs="Arial"/>
        </w:rPr>
      </w:pPr>
    </w:p>
    <w:p w14:paraId="4E99B2C4" w14:textId="77777777" w:rsidR="008F781B" w:rsidRDefault="00000000">
      <w:pPr>
        <w:rPr>
          <w:rFonts w:cs="Arial"/>
        </w:rPr>
      </w:pPr>
      <w:r>
        <w:rPr>
          <w:rFonts w:cs="Arial"/>
        </w:rPr>
        <w:t xml:space="preserve">And CARBs can be </w:t>
      </w:r>
      <w:proofErr w:type="gramStart"/>
      <w:r>
        <w:rPr>
          <w:rFonts w:cs="Arial"/>
        </w:rPr>
        <w:t>interestingly</w:t>
      </w:r>
      <w:proofErr w:type="gramEnd"/>
      <w:r>
        <w:rPr>
          <w:rFonts w:cs="Arial"/>
        </w:rPr>
        <w:t xml:space="preserve"> readable</w:t>
      </w:r>
    </w:p>
    <w:p w14:paraId="796BDE52" w14:textId="77777777" w:rsidR="008F781B" w:rsidRDefault="008F781B">
      <w:pPr>
        <w:rPr>
          <w:rFonts w:cs="Arial"/>
          <w:sz w:val="22"/>
        </w:rPr>
      </w:pPr>
    </w:p>
    <w:p w14:paraId="3A3CD6D1" w14:textId="77777777" w:rsidR="008F781B" w:rsidRDefault="00000000">
      <w:pPr>
        <w:pStyle w:val="code"/>
      </w:pPr>
      <w:r>
        <w:t>&lt;CARB states=1&gt;</w:t>
      </w:r>
    </w:p>
    <w:p w14:paraId="4B09E079" w14:textId="77777777" w:rsidR="008F781B" w:rsidRDefault="00000000">
      <w:pPr>
        <w:pStyle w:val="code"/>
      </w:pPr>
      <w:r>
        <w:t>TheQuickBrownFoxJumpedOverTheLazyDogTheQuickBrownFoxJumpedOverTheLazyDogTheQuickBrownF</w:t>
      </w:r>
    </w:p>
    <w:p w14:paraId="54F565E9" w14:textId="77777777" w:rsidR="008F781B" w:rsidRDefault="00000000">
      <w:pPr>
        <w:pStyle w:val="code"/>
      </w:pPr>
      <w:r>
        <w:t>&lt;/CARB&gt;</w:t>
      </w:r>
    </w:p>
    <w:p w14:paraId="65538152" w14:textId="77777777" w:rsidR="008F781B" w:rsidRDefault="00000000">
      <w:pPr>
        <w:pStyle w:val="Heading1"/>
      </w:pPr>
      <w:bookmarkStart w:id="11" w:name="_Toc276195040"/>
      <w:r>
        <w:t>CARB Evaluation</w:t>
      </w:r>
      <w:bookmarkEnd w:id="11"/>
    </w:p>
    <w:p w14:paraId="4F951349" w14:textId="77777777" w:rsidR="008F781B" w:rsidRDefault="00000000">
      <w:r>
        <w:t>The CARB forms the set of rules for cells in a cellular automaton grid</w:t>
      </w:r>
      <w:r>
        <w:rPr>
          <w:rStyle w:val="FootnoteReference"/>
        </w:rPr>
        <w:footnoteReference w:id="4"/>
      </w:r>
      <w:r>
        <w:t xml:space="preserve"> (cell universe). The CARB is applied to each cell in the input (initial state) grid, evaluating the cell bitmap, to produce the output (outcome state) grid.</w:t>
      </w:r>
    </w:p>
    <w:p w14:paraId="2511B1F6" w14:textId="77777777" w:rsidR="008F781B" w:rsidRDefault="008F781B">
      <w:pPr>
        <w:rPr>
          <w:rFonts w:cs="Arial"/>
        </w:rPr>
      </w:pPr>
    </w:p>
    <w:p w14:paraId="32E4E70F" w14:textId="77777777" w:rsidR="008F781B" w:rsidRDefault="00000000">
      <w:pPr>
        <w:pStyle w:val="Heading1"/>
      </w:pPr>
      <w:r>
        <w:br w:type="page"/>
      </w:r>
      <w:bookmarkStart w:id="12" w:name="_Toc276195041"/>
      <w:r>
        <w:lastRenderedPageBreak/>
        <w:t>CARB Evaluation Speed</w:t>
      </w:r>
      <w:bookmarkEnd w:id="12"/>
      <w:r>
        <w:t xml:space="preserve"> </w:t>
      </w:r>
    </w:p>
    <w:p w14:paraId="1281093D" w14:textId="77777777" w:rsidR="008F781B" w:rsidRDefault="00000000">
      <w:r>
        <w:t>A CARB sequence is a lookup table. During evaluation a “State Bitmap” of each cell is used as the position in the CARB sequence to determine the new state of the cell.</w:t>
      </w:r>
    </w:p>
    <w:p w14:paraId="7B4C1404" w14:textId="77777777" w:rsidR="008F781B" w:rsidRDefault="008F781B"/>
    <w:bookmarkStart w:id="13" w:name="_MON_1313267143"/>
    <w:bookmarkStart w:id="14" w:name="_MON_1313267350"/>
    <w:bookmarkStart w:id="15" w:name="_MON_1313267729"/>
    <w:bookmarkStart w:id="16" w:name="_MON_1313267736"/>
    <w:bookmarkEnd w:id="13"/>
    <w:bookmarkEnd w:id="14"/>
    <w:bookmarkEnd w:id="15"/>
    <w:bookmarkEnd w:id="16"/>
    <w:bookmarkStart w:id="17" w:name="_MON_1313267079"/>
    <w:bookmarkEnd w:id="17"/>
    <w:p w14:paraId="30A8D9C3" w14:textId="77777777" w:rsidR="008F781B" w:rsidRDefault="00000000">
      <w:r>
        <w:object w:dxaOrig="7740" w:dyaOrig="5410" w14:anchorId="015FD7E6">
          <v:shape id="_x0000_i1026" type="#_x0000_t75" style="width:387pt;height:270.5pt" o:ole="">
            <v:imagedata r:id="rId15" o:title=""/>
          </v:shape>
          <o:OLEObject Type="Embed" ProgID="Word.Picture.8" ShapeID="_x0000_i1026" DrawAspect="Content" ObjectID="_1833089018" r:id="rId16"/>
        </w:object>
      </w:r>
    </w:p>
    <w:p w14:paraId="58B6CE80" w14:textId="77777777" w:rsidR="008F781B" w:rsidRDefault="008F781B"/>
    <w:p w14:paraId="781CFB55" w14:textId="77777777" w:rsidR="008F781B" w:rsidRDefault="008F781B"/>
    <w:p w14:paraId="0AE2EF3B" w14:textId="77777777" w:rsidR="008F781B" w:rsidRDefault="00000000">
      <w:pPr>
        <w:pStyle w:val="Heading1"/>
      </w:pPr>
      <w:bookmarkStart w:id="18" w:name="_Toc276195042"/>
      <w:r>
        <w:t>Benefits of CARB notation</w:t>
      </w:r>
      <w:bookmarkEnd w:id="18"/>
      <w:r>
        <w:t xml:space="preserve"> </w:t>
      </w:r>
    </w:p>
    <w:p w14:paraId="3F006DF2" w14:textId="77777777" w:rsidR="008F781B" w:rsidRDefault="008F781B"/>
    <w:p w14:paraId="0E86A9A5" w14:textId="77777777" w:rsidR="008F781B" w:rsidRDefault="00000000">
      <w:r>
        <w:t xml:space="preserve">The lookup table nature </w:t>
      </w:r>
      <w:proofErr w:type="gramStart"/>
      <w:r>
        <w:t>of  CARB</w:t>
      </w:r>
      <w:proofErr w:type="gramEnd"/>
      <w:r>
        <w:t xml:space="preserve"> requires very little computational effort and makes the CARB notation fast to evaluate.</w:t>
      </w:r>
    </w:p>
    <w:p w14:paraId="5F26D26A" w14:textId="77777777" w:rsidR="008F781B" w:rsidRDefault="00000000">
      <w:pPr>
        <w:pStyle w:val="Heading1"/>
      </w:pPr>
      <w:bookmarkStart w:id="19" w:name="_Toc276195043"/>
      <w:r>
        <w:t>CARB Diversity</w:t>
      </w:r>
      <w:bookmarkEnd w:id="19"/>
    </w:p>
    <w:p w14:paraId="6F63248A" w14:textId="77777777" w:rsidR="008F781B" w:rsidRDefault="00000000">
      <w:pPr>
        <w:rPr>
          <w:rFonts w:cs="Arial"/>
        </w:rPr>
      </w:pPr>
      <w:r>
        <w:rPr>
          <w:rFonts w:cs="Arial"/>
        </w:rPr>
        <w:t xml:space="preserve">As each digit can have a value of 0 or 1 there are </w:t>
      </w:r>
      <w:proofErr w:type="gramStart"/>
      <w:r>
        <w:rPr>
          <w:rFonts w:cs="Arial"/>
        </w:rPr>
        <w:t>2</w:t>
      </w:r>
      <w:r>
        <w:rPr>
          <w:rFonts w:cs="Arial"/>
          <w:vertAlign w:val="superscript"/>
        </w:rPr>
        <w:t>511</w:t>
      </w:r>
      <w:r>
        <w:rPr>
          <w:rFonts w:cs="Arial"/>
        </w:rPr>
        <w:t xml:space="preserve">  (</w:t>
      </w:r>
      <w:proofErr w:type="gramEnd"/>
      <w:r>
        <w:t>6.70390396 × 10</w:t>
      </w:r>
      <w:r>
        <w:rPr>
          <w:vertAlign w:val="superscript"/>
        </w:rPr>
        <w:t>153</w:t>
      </w:r>
      <w:r>
        <w:rPr>
          <w:rFonts w:cs="Arial"/>
        </w:rPr>
        <w:t>) possible 2 state CARB sequences</w:t>
      </w:r>
      <w:r>
        <w:rPr>
          <w:rStyle w:val="FootnoteReference"/>
          <w:rFonts w:cs="Arial"/>
        </w:rPr>
        <w:footnoteReference w:id="5"/>
      </w:r>
      <w:r>
        <w:rPr>
          <w:rFonts w:cs="Arial"/>
        </w:rPr>
        <w:t xml:space="preserve">. </w:t>
      </w:r>
    </w:p>
    <w:p w14:paraId="497DC1E3" w14:textId="77777777" w:rsidR="008F781B" w:rsidRDefault="008F781B">
      <w:pPr>
        <w:rPr>
          <w:rFonts w:cs="Arial"/>
        </w:rPr>
      </w:pPr>
    </w:p>
    <w:p w14:paraId="7883EFC3" w14:textId="77777777" w:rsidR="008F781B" w:rsidRDefault="00000000">
      <w:r>
        <w:rPr>
          <w:rFonts w:cs="Arial"/>
        </w:rPr>
        <w:t>If it took one second to evaluate each CARB it would take 10</w:t>
      </w:r>
      <w:r>
        <w:rPr>
          <w:rFonts w:cs="Arial"/>
          <w:vertAlign w:val="superscript"/>
        </w:rPr>
        <w:t>146</w:t>
      </w:r>
      <w:r>
        <w:rPr>
          <w:rFonts w:cs="Arial"/>
        </w:rPr>
        <w:t xml:space="preserve"> years to evaluate all possible CARBs.</w:t>
      </w:r>
    </w:p>
    <w:p w14:paraId="789204EC" w14:textId="77777777" w:rsidR="008F781B" w:rsidRDefault="00000000">
      <w:pPr>
        <w:pStyle w:val="Heading1"/>
      </w:pPr>
      <w:r>
        <w:br w:type="page"/>
      </w:r>
      <w:bookmarkStart w:id="20" w:name="_Toc276195044"/>
      <w:r>
        <w:lastRenderedPageBreak/>
        <w:t>Fine grained modification of Rules</w:t>
      </w:r>
      <w:bookmarkEnd w:id="20"/>
    </w:p>
    <w:p w14:paraId="14D3BFF5" w14:textId="77777777" w:rsidR="008F781B" w:rsidRDefault="008F781B"/>
    <w:p w14:paraId="1A77D4FA" w14:textId="77777777" w:rsidR="008F781B" w:rsidRDefault="00000000">
      <w:pPr>
        <w:rPr>
          <w:rFonts w:cs="Arial"/>
        </w:rPr>
      </w:pPr>
      <w:r>
        <w:rPr>
          <w:rFonts w:cs="Arial"/>
        </w:rPr>
        <w:t>CARB notation allows fine grained modification of rules that lends this notation more useful to analysis using Genetic Algorithms</w:t>
      </w:r>
    </w:p>
    <w:p w14:paraId="02322C6D" w14:textId="77777777" w:rsidR="008F781B" w:rsidRDefault="008F781B">
      <w:pPr>
        <w:rPr>
          <w:rFonts w:cs="Arial"/>
        </w:rPr>
      </w:pPr>
    </w:p>
    <w:p w14:paraId="59DF0E83" w14:textId="77777777" w:rsidR="008F781B" w:rsidRDefault="00000000">
      <w:pPr>
        <w:rPr>
          <w:rFonts w:cs="Arial"/>
        </w:rPr>
      </w:pPr>
      <w:r>
        <w:rPr>
          <w:rFonts w:cs="Arial"/>
        </w:rPr>
        <w:t xml:space="preserve">For </w:t>
      </w:r>
      <w:proofErr w:type="gramStart"/>
      <w:r>
        <w:rPr>
          <w:rFonts w:cs="Arial"/>
        </w:rPr>
        <w:t>example</w:t>
      </w:r>
      <w:proofErr w:type="gramEnd"/>
      <w:r>
        <w:rPr>
          <w:rFonts w:cs="Arial"/>
        </w:rPr>
        <w:t xml:space="preserve"> running </w:t>
      </w:r>
      <w:proofErr w:type="spellStart"/>
      <w:r>
        <w:rPr>
          <w:rFonts w:cs="Arial"/>
        </w:rPr>
        <w:t>conways</w:t>
      </w:r>
      <w:proofErr w:type="spellEnd"/>
      <w:r>
        <w:rPr>
          <w:rFonts w:cs="Arial"/>
        </w:rPr>
        <w:t xml:space="preserve"> life for 100 generations from </w:t>
      </w:r>
      <w:proofErr w:type="gramStart"/>
      <w:r>
        <w:rPr>
          <w:rFonts w:cs="Arial"/>
        </w:rPr>
        <w:t>a number of</w:t>
      </w:r>
      <w:proofErr w:type="gramEnd"/>
      <w:r>
        <w:rPr>
          <w:rFonts w:cs="Arial"/>
        </w:rPr>
        <w:t xml:space="preserve"> initial grid configurations results in the following:</w:t>
      </w:r>
    </w:p>
    <w:p w14:paraId="5D3CAB48" w14:textId="4BD16374" w:rsidR="008F781B" w:rsidRDefault="003D0B33">
      <w:pPr>
        <w:rPr>
          <w:rFonts w:cs="Arial"/>
          <w:sz w:val="22"/>
        </w:rPr>
      </w:pPr>
      <w:r>
        <w:rPr>
          <w:rFonts w:cs="Arial"/>
          <w:noProof/>
          <w:sz w:val="22"/>
        </w:rPr>
        <w:drawing>
          <wp:inline distT="0" distB="0" distL="0" distR="0" wp14:anchorId="54EA3FE3" wp14:editId="3C16A554">
            <wp:extent cx="3429000" cy="308610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3C504" w14:textId="77777777" w:rsidR="008F781B" w:rsidRDefault="008F781B">
      <w:pPr>
        <w:rPr>
          <w:rFonts w:cs="Arial"/>
        </w:rPr>
      </w:pPr>
    </w:p>
    <w:p w14:paraId="092A1ED2" w14:textId="77777777" w:rsidR="008F781B" w:rsidRDefault="00000000">
      <w:pPr>
        <w:rPr>
          <w:rFonts w:cs="Arial"/>
        </w:rPr>
      </w:pPr>
      <w:proofErr w:type="gramStart"/>
      <w:r>
        <w:rPr>
          <w:rFonts w:cs="Arial"/>
        </w:rPr>
        <w:t>if</w:t>
      </w:r>
      <w:proofErr w:type="gramEnd"/>
      <w:r>
        <w:rPr>
          <w:rFonts w:cs="Arial"/>
        </w:rPr>
        <w:t xml:space="preserve"> the last digit in the sequence mutates from an A to a B, on the same initial grid configurations it may seem trivial to change just one digit in the </w:t>
      </w:r>
      <w:proofErr w:type="gramStart"/>
      <w:r>
        <w:rPr>
          <w:rFonts w:cs="Arial"/>
        </w:rPr>
        <w:t>512 digit</w:t>
      </w:r>
      <w:proofErr w:type="gramEnd"/>
      <w:r>
        <w:rPr>
          <w:rFonts w:cs="Arial"/>
        </w:rPr>
        <w:t xml:space="preserve"> rule sequence but has a significant effect.</w:t>
      </w:r>
    </w:p>
    <w:p w14:paraId="2FED1536" w14:textId="77777777" w:rsidR="008F781B" w:rsidRDefault="008F781B">
      <w:pPr>
        <w:rPr>
          <w:rFonts w:cs="Arial"/>
        </w:rPr>
      </w:pPr>
    </w:p>
    <w:p w14:paraId="355397ED" w14:textId="065DF56A" w:rsidR="008F781B" w:rsidRDefault="003D0B33">
      <w:pPr>
        <w:rPr>
          <w:rFonts w:cs="Arial"/>
          <w:sz w:val="22"/>
        </w:rPr>
      </w:pPr>
      <w:r>
        <w:rPr>
          <w:rFonts w:cs="Arial"/>
          <w:noProof/>
          <w:sz w:val="22"/>
        </w:rPr>
        <w:drawing>
          <wp:inline distT="0" distB="0" distL="0" distR="0" wp14:anchorId="39A1BD2F" wp14:editId="0A4B508D">
            <wp:extent cx="3429000" cy="3079115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83ABC" w14:textId="77777777" w:rsidR="008F781B" w:rsidRDefault="008F781B">
      <w:pPr>
        <w:rPr>
          <w:rFonts w:cs="Arial"/>
          <w:sz w:val="22"/>
        </w:rPr>
      </w:pPr>
    </w:p>
    <w:p w14:paraId="67F21DC1" w14:textId="77777777" w:rsidR="008F781B" w:rsidRDefault="008F781B">
      <w:pPr>
        <w:rPr>
          <w:rFonts w:cs="Arial"/>
          <w:sz w:val="22"/>
        </w:rPr>
      </w:pPr>
    </w:p>
    <w:p w14:paraId="4E6C5EB0" w14:textId="77777777" w:rsidR="008F781B" w:rsidRDefault="008F781B">
      <w:pPr>
        <w:rPr>
          <w:rFonts w:cs="Arial"/>
          <w:vertAlign w:val="superscript"/>
        </w:rPr>
      </w:pPr>
    </w:p>
    <w:p w14:paraId="2E795D28" w14:textId="77777777" w:rsidR="008F781B" w:rsidRDefault="008F781B">
      <w:pPr>
        <w:rPr>
          <w:rFonts w:cs="Arial"/>
        </w:rPr>
      </w:pPr>
    </w:p>
    <w:p w14:paraId="00F78B7F" w14:textId="77777777" w:rsidR="008F781B" w:rsidRDefault="008F781B">
      <w:pPr>
        <w:rPr>
          <w:rFonts w:cs="Arial"/>
        </w:rPr>
      </w:pPr>
    </w:p>
    <w:p w14:paraId="33AF30F3" w14:textId="77777777" w:rsidR="008F781B" w:rsidRDefault="00000000">
      <w:pPr>
        <w:pStyle w:val="Heading1"/>
      </w:pPr>
      <w:bookmarkStart w:id="21" w:name="_Toc276195045"/>
      <w:r>
        <w:t>Multi-state CARBs</w:t>
      </w:r>
      <w:bookmarkEnd w:id="21"/>
    </w:p>
    <w:p w14:paraId="62F59B64" w14:textId="77777777" w:rsidR="008F781B" w:rsidRDefault="00000000">
      <w:r>
        <w:t>The CARB notation can be extended to accommodate multiple states.</w:t>
      </w:r>
    </w:p>
    <w:p w14:paraId="03572AC1" w14:textId="77777777" w:rsidR="008F781B" w:rsidRDefault="008F781B"/>
    <w:p w14:paraId="420FDA9F" w14:textId="77777777" w:rsidR="008F781B" w:rsidRDefault="00000000">
      <w:pPr>
        <w:pStyle w:val="code"/>
      </w:pPr>
      <w:r>
        <w:t>&lt;CARB states=2 bits=2&gt;</w:t>
      </w:r>
    </w:p>
    <w:p w14:paraId="7542DB8D" w14:textId="77777777" w:rsidR="008F781B" w:rsidRDefault="00000000">
      <w:pPr>
        <w:pStyle w:val="code"/>
      </w:pPr>
      <w:r>
        <w:t>&lt;STATE value=0&gt;&lt;/STATE&gt;</w:t>
      </w:r>
    </w:p>
    <w:p w14:paraId="20EDAF9A" w14:textId="77777777" w:rsidR="008F781B" w:rsidRDefault="00000000">
      <w:pPr>
        <w:pStyle w:val="code"/>
      </w:pPr>
      <w:r>
        <w:t>&lt; STATE value=1&gt;&lt;/STATE&gt;</w:t>
      </w:r>
    </w:p>
    <w:p w14:paraId="597678B1" w14:textId="77777777" w:rsidR="008F781B" w:rsidRDefault="00000000">
      <w:pPr>
        <w:pStyle w:val="code"/>
      </w:pPr>
      <w:r>
        <w:t>&lt;/CARB&gt;</w:t>
      </w:r>
    </w:p>
    <w:p w14:paraId="3100FEA9" w14:textId="77777777" w:rsidR="008F781B" w:rsidRDefault="008F781B">
      <w:pPr>
        <w:rPr>
          <w:rFonts w:cs="Arial"/>
        </w:rPr>
      </w:pPr>
    </w:p>
    <w:p w14:paraId="0E366381" w14:textId="77777777" w:rsidR="008F781B" w:rsidRDefault="00000000">
      <w:pPr>
        <w:pStyle w:val="Heading1"/>
      </w:pPr>
      <w:bookmarkStart w:id="22" w:name="_Toc276195046"/>
      <w:r>
        <w:t>3D CARB</w:t>
      </w:r>
      <w:bookmarkEnd w:id="22"/>
    </w:p>
    <w:p w14:paraId="5793F1A0" w14:textId="77777777" w:rsidR="008F781B" w:rsidRDefault="00000000">
      <w:r>
        <w:t xml:space="preserve">The CARB notation can be </w:t>
      </w:r>
      <w:proofErr w:type="gramStart"/>
      <w:r>
        <w:t>extended</w:t>
      </w:r>
      <w:proofErr w:type="gramEnd"/>
      <w:r>
        <w:t xml:space="preserve"> 3D grids. In a 3D grid, each state bitmap contains 18 </w:t>
      </w:r>
      <w:r>
        <w:rPr>
          <w:lang w:val="en-GB"/>
        </w:rPr>
        <w:t>neighbouring</w:t>
      </w:r>
      <w:r>
        <w:t xml:space="preserve"> cells resulting in 2</w:t>
      </w:r>
      <w:r>
        <w:rPr>
          <w:vertAlign w:val="superscript"/>
        </w:rPr>
        <w:t>19</w:t>
      </w:r>
      <w:r>
        <w:t>-1= 524,287 binary digits in a 3D CARB. This could be reduced to 87382 base64 digits, or further through other compressions.</w:t>
      </w:r>
    </w:p>
    <w:p w14:paraId="61A975F1" w14:textId="77777777" w:rsidR="008F781B" w:rsidRDefault="008F781B"/>
    <w:p w14:paraId="3D1E9131" w14:textId="77777777" w:rsidR="008F781B" w:rsidRDefault="00000000">
      <w:r>
        <w:rPr>
          <w:rFonts w:cs="Arial"/>
        </w:rPr>
        <w:t xml:space="preserve">There </w:t>
      </w:r>
      <w:proofErr w:type="gramStart"/>
      <w:r>
        <w:rPr>
          <w:rFonts w:cs="Arial"/>
        </w:rPr>
        <w:t>would be are</w:t>
      </w:r>
      <w:proofErr w:type="gramEnd"/>
      <w:r>
        <w:rPr>
          <w:rFonts w:cs="Arial"/>
        </w:rPr>
        <w:t xml:space="preserve"> </w:t>
      </w:r>
      <w:proofErr w:type="gramStart"/>
      <w:r>
        <w:rPr>
          <w:rFonts w:cs="Arial"/>
        </w:rPr>
        <w:t>2</w:t>
      </w:r>
      <w:r>
        <w:rPr>
          <w:rFonts w:cs="Arial"/>
          <w:vertAlign w:val="superscript"/>
        </w:rPr>
        <w:t>524287</w:t>
      </w:r>
      <w:r>
        <w:rPr>
          <w:rFonts w:cs="Arial"/>
        </w:rPr>
        <w:t xml:space="preserve">  (</w:t>
      </w:r>
      <w:proofErr w:type="gramEnd"/>
      <w:r>
        <w:t>10</w:t>
      </w:r>
      <w:r>
        <w:rPr>
          <w:vertAlign w:val="superscript"/>
        </w:rPr>
        <w:t>157826</w:t>
      </w:r>
      <w:proofErr w:type="gramStart"/>
      <w:r>
        <w:rPr>
          <w:rFonts w:cs="Arial"/>
        </w:rPr>
        <w:t>)  possible</w:t>
      </w:r>
      <w:proofErr w:type="gramEnd"/>
      <w:r>
        <w:rPr>
          <w:rFonts w:cs="Arial"/>
        </w:rPr>
        <w:t xml:space="preserve"> 3d CARBs, an unimaginable number to evaluate.</w:t>
      </w:r>
    </w:p>
    <w:p w14:paraId="58B4DB31" w14:textId="77777777" w:rsidR="008F781B" w:rsidRDefault="00000000">
      <w:pPr>
        <w:pStyle w:val="Heading1"/>
      </w:pPr>
      <w:r>
        <w:br w:type="page"/>
      </w:r>
      <w:bookmarkStart w:id="23" w:name="_Toc276195047"/>
      <w:r>
        <w:lastRenderedPageBreak/>
        <w:t>Encryption</w:t>
      </w:r>
      <w:bookmarkEnd w:id="23"/>
      <w:r>
        <w:t xml:space="preserve"> </w:t>
      </w:r>
    </w:p>
    <w:p w14:paraId="2D49D133" w14:textId="77777777" w:rsidR="008F781B" w:rsidRDefault="00000000">
      <w:pPr>
        <w:pStyle w:val="Heading1"/>
      </w:pPr>
      <w:r>
        <w:br w:type="page"/>
      </w:r>
      <w:bookmarkStart w:id="24" w:name="_Toc276195048"/>
      <w:r>
        <w:lastRenderedPageBreak/>
        <w:t>Shuffle Scrambling</w:t>
      </w:r>
      <w:bookmarkEnd w:id="24"/>
    </w:p>
    <w:p w14:paraId="03EB68AC" w14:textId="77777777" w:rsidR="008F781B" w:rsidRDefault="00000000">
      <w:r>
        <w:t>In a cell universe of w*h cells, with a pre-</w:t>
      </w:r>
      <w:proofErr w:type="spellStart"/>
      <w:r>
        <w:t>requsite</w:t>
      </w:r>
      <w:proofErr w:type="spellEnd"/>
      <w:r>
        <w:t xml:space="preserve"> CARB and an initial universe state.</w:t>
      </w:r>
    </w:p>
    <w:p w14:paraId="791B4B79" w14:textId="77777777" w:rsidR="008F781B" w:rsidRDefault="00000000">
      <w:pPr>
        <w:numPr>
          <w:ilvl w:val="0"/>
          <w:numId w:val="13"/>
        </w:numPr>
      </w:pPr>
      <w:proofErr w:type="gramStart"/>
      <w:r>
        <w:t>Apply</w:t>
      </w:r>
      <w:proofErr w:type="gramEnd"/>
      <w:r>
        <w:t xml:space="preserve"> the CARB to the universe</w:t>
      </w:r>
    </w:p>
    <w:p w14:paraId="272B5B9E" w14:textId="77777777" w:rsidR="008F781B" w:rsidRDefault="00000000">
      <w:pPr>
        <w:numPr>
          <w:ilvl w:val="0"/>
          <w:numId w:val="13"/>
        </w:numPr>
      </w:pPr>
      <w:r>
        <w:t>Read the data from the universe into a binary stream</w:t>
      </w:r>
    </w:p>
    <w:p w14:paraId="45667D36" w14:textId="77777777" w:rsidR="008F781B" w:rsidRDefault="00000000">
      <w:pPr>
        <w:numPr>
          <w:ilvl w:val="0"/>
          <w:numId w:val="13"/>
        </w:numPr>
      </w:pPr>
      <w:r>
        <w:t xml:space="preserve">Read </w:t>
      </w:r>
      <w:r>
        <w:rPr>
          <w:lang w:val="en-GB"/>
        </w:rPr>
        <w:t xml:space="preserve">scrambling instruction </w:t>
      </w:r>
      <w:r>
        <w:t>tuples of data from the binary stream (row/col, index, amount)</w:t>
      </w:r>
    </w:p>
    <w:p w14:paraId="07DE5F08" w14:textId="77777777" w:rsidR="008F781B" w:rsidRDefault="00000000">
      <w:pPr>
        <w:numPr>
          <w:ilvl w:val="0"/>
          <w:numId w:val="13"/>
        </w:numPr>
      </w:pPr>
      <w:proofErr w:type="gramStart"/>
      <w:r>
        <w:t>read  w</w:t>
      </w:r>
      <w:proofErr w:type="gramEnd"/>
      <w:r>
        <w:t>*h bits of data from the data to be scrambled into a grid</w:t>
      </w:r>
    </w:p>
    <w:p w14:paraId="78F06449" w14:textId="77777777" w:rsidR="008F781B" w:rsidRDefault="00000000">
      <w:pPr>
        <w:numPr>
          <w:ilvl w:val="0"/>
          <w:numId w:val="13"/>
        </w:numPr>
      </w:pPr>
      <w:r>
        <w:t>Apply tuples to the grid</w:t>
      </w:r>
    </w:p>
    <w:p w14:paraId="39442F11" w14:textId="77777777" w:rsidR="008F781B" w:rsidRDefault="00000000">
      <w:pPr>
        <w:numPr>
          <w:ilvl w:val="0"/>
          <w:numId w:val="13"/>
        </w:numPr>
      </w:pPr>
      <w:r>
        <w:t>Write out the data from grid</w:t>
      </w:r>
    </w:p>
    <w:p w14:paraId="07CE8468" w14:textId="77777777" w:rsidR="008F781B" w:rsidRDefault="00000000">
      <w:pPr>
        <w:numPr>
          <w:ilvl w:val="0"/>
          <w:numId w:val="13"/>
        </w:numPr>
      </w:pPr>
      <w:r>
        <w:t>repeat from step 1 until there is no more input data</w:t>
      </w:r>
    </w:p>
    <w:p w14:paraId="18BA4C78" w14:textId="629A23DA" w:rsidR="008F781B" w:rsidRDefault="003D0B3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718B84" wp14:editId="367C88D5">
                <wp:simplePos x="0" y="0"/>
                <wp:positionH relativeFrom="column">
                  <wp:posOffset>4343400</wp:posOffset>
                </wp:positionH>
                <wp:positionV relativeFrom="paragraph">
                  <wp:posOffset>101600</wp:posOffset>
                </wp:positionV>
                <wp:extent cx="1257300" cy="1028700"/>
                <wp:effectExtent l="9525" t="10795" r="9525" b="8255"/>
                <wp:wrapSquare wrapText="bothSides"/>
                <wp:docPr id="68880076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87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373"/>
                              <w:gridCol w:w="373"/>
                              <w:gridCol w:w="383"/>
                              <w:gridCol w:w="373"/>
                              <w:gridCol w:w="373"/>
                            </w:tblGrid>
                            <w:tr w:rsidR="008F781B" w14:paraId="6A7B4AE3" w14:textId="77777777">
                              <w:tc>
                                <w:tcPr>
                                  <w:tcW w:w="373" w:type="dxa"/>
                                </w:tcPr>
                                <w:p w14:paraId="597E665D" w14:textId="77777777" w:rsidR="008F781B" w:rsidRDefault="00000000">
                                  <w: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6129DD04" w14:textId="77777777" w:rsidR="008F781B" w:rsidRDefault="00000000">
                                  <w: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 w14:paraId="1E10DD7D" w14:textId="77777777" w:rsidR="008F781B" w:rsidRDefault="00000000">
                                  <w: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080DC1A1" w14:textId="77777777" w:rsidR="008F781B" w:rsidRDefault="00000000">
                                  <w: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12CA0054" w14:textId="77777777" w:rsidR="008F781B" w:rsidRDefault="00000000">
                                  <w:r>
                                    <w:t>b</w:t>
                                  </w:r>
                                </w:p>
                              </w:tc>
                            </w:tr>
                            <w:tr w:rsidR="008F781B" w14:paraId="5BEAA3E7" w14:textId="77777777">
                              <w:tc>
                                <w:tcPr>
                                  <w:tcW w:w="373" w:type="dxa"/>
                                </w:tcPr>
                                <w:p w14:paraId="16F4E565" w14:textId="77777777" w:rsidR="008F781B" w:rsidRDefault="00000000">
                                  <w: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4C1121FE" w14:textId="77777777" w:rsidR="008F781B" w:rsidRDefault="00000000">
                                  <w: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 w14:paraId="4851DFFE" w14:textId="77777777" w:rsidR="008F781B" w:rsidRDefault="00000000">
                                  <w: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080B017F" w14:textId="77777777" w:rsidR="008F781B" w:rsidRDefault="00000000">
                                  <w: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29452008" w14:textId="77777777" w:rsidR="008F781B" w:rsidRDefault="00000000">
                                  <w:r>
                                    <w:t>f</w:t>
                                  </w:r>
                                </w:p>
                              </w:tc>
                            </w:tr>
                            <w:tr w:rsidR="008F781B" w14:paraId="09C384AD" w14:textId="77777777">
                              <w:tc>
                                <w:tcPr>
                                  <w:tcW w:w="373" w:type="dxa"/>
                                </w:tcPr>
                                <w:p w14:paraId="539EBC51" w14:textId="77777777" w:rsidR="008F781B" w:rsidRDefault="00000000">
                                  <w: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0BAB62BE" w14:textId="77777777" w:rsidR="008F781B" w:rsidRDefault="00000000">
                                  <w: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 w14:paraId="48F7DB67" w14:textId="77777777" w:rsidR="008F781B" w:rsidRDefault="00000000">
                                  <w: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67A8EA16" w14:textId="77777777" w:rsidR="008F781B" w:rsidRDefault="00000000">
                                  <w: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56294EDE" w14:textId="77777777" w:rsidR="008F781B" w:rsidRDefault="00000000">
                                  <w:r>
                                    <w:t>D</w:t>
                                  </w:r>
                                </w:p>
                              </w:tc>
                            </w:tr>
                            <w:tr w:rsidR="008F781B" w14:paraId="690219D0" w14:textId="77777777">
                              <w:tc>
                                <w:tcPr>
                                  <w:tcW w:w="373" w:type="dxa"/>
                                </w:tcPr>
                                <w:p w14:paraId="2CC59526" w14:textId="77777777" w:rsidR="008F781B" w:rsidRDefault="00000000">
                                  <w: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32F7A467" w14:textId="77777777" w:rsidR="008F781B" w:rsidRDefault="00000000">
                                  <w: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 w14:paraId="616AD5D6" w14:textId="77777777" w:rsidR="008F781B" w:rsidRDefault="00000000">
                                  <w: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5A9A6B73" w14:textId="77777777" w:rsidR="008F781B" w:rsidRDefault="00000000">
                                  <w: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71190C84" w14:textId="77777777" w:rsidR="008F781B" w:rsidRDefault="00000000">
                                  <w:r>
                                    <w:t>h</w:t>
                                  </w:r>
                                </w:p>
                              </w:tc>
                            </w:tr>
                          </w:tbl>
                          <w:p w14:paraId="10A53621" w14:textId="77777777" w:rsidR="008F781B" w:rsidRDefault="008F781B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2D1A433E" w14:textId="77777777" w:rsidR="008F781B" w:rsidRDefault="0000000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After many iterations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718B8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42pt;margin-top:8pt;width:99pt;height:8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">
                <v:textbox>
                  <w:txbxContent>
                    <w:tbl>
                      <w:tblPr>
                        <w:tblW w:w="187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373"/>
                        <w:gridCol w:w="373"/>
                        <w:gridCol w:w="383"/>
                        <w:gridCol w:w="373"/>
                        <w:gridCol w:w="373"/>
                      </w:tblGrid>
                      <w:tr w:rsidR="008F781B" w14:paraId="6A7B4AE3" w14:textId="77777777">
                        <w:tc>
                          <w:tcPr>
                            <w:tcW w:w="373" w:type="dxa"/>
                          </w:tcPr>
                          <w:p w14:paraId="597E665D" w14:textId="77777777" w:rsidR="008F781B" w:rsidRDefault="00000000">
                            <w:r>
                              <w:t>c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6129DD04" w14:textId="77777777" w:rsidR="008F781B" w:rsidRDefault="00000000">
                            <w:r>
                              <w:t>L</w:t>
                            </w:r>
                          </w:p>
                        </w:tc>
                        <w:tc>
                          <w:tcPr>
                            <w:tcW w:w="383" w:type="dxa"/>
                          </w:tcPr>
                          <w:p w14:paraId="1E10DD7D" w14:textId="77777777" w:rsidR="008F781B" w:rsidRDefault="00000000">
                            <w:r>
                              <w:t>M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080DC1A1" w14:textId="77777777" w:rsidR="008F781B" w:rsidRDefault="00000000">
                            <w:r>
                              <w:t>I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12CA0054" w14:textId="77777777" w:rsidR="008F781B" w:rsidRDefault="00000000">
                            <w:r>
                              <w:t>b</w:t>
                            </w:r>
                          </w:p>
                        </w:tc>
                      </w:tr>
                      <w:tr w:rsidR="008F781B" w14:paraId="5BEAA3E7" w14:textId="77777777">
                        <w:tc>
                          <w:tcPr>
                            <w:tcW w:w="373" w:type="dxa"/>
                          </w:tcPr>
                          <w:p w14:paraId="16F4E565" w14:textId="77777777" w:rsidR="008F781B" w:rsidRDefault="00000000">
                            <w:r>
                              <w:t>q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4C1121FE" w14:textId="77777777" w:rsidR="008F781B" w:rsidRDefault="00000000">
                            <w:r>
                              <w:t>r</w:t>
                            </w:r>
                          </w:p>
                        </w:tc>
                        <w:tc>
                          <w:tcPr>
                            <w:tcW w:w="383" w:type="dxa"/>
                          </w:tcPr>
                          <w:p w14:paraId="4851DFFE" w14:textId="77777777" w:rsidR="008F781B" w:rsidRDefault="00000000">
                            <w:r>
                              <w:t>k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080B017F" w14:textId="77777777" w:rsidR="008F781B" w:rsidRDefault="00000000">
                            <w:r>
                              <w:t>j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29452008" w14:textId="77777777" w:rsidR="008F781B" w:rsidRDefault="00000000">
                            <w:r>
                              <w:t>f</w:t>
                            </w:r>
                          </w:p>
                        </w:tc>
                      </w:tr>
                      <w:tr w:rsidR="008F781B" w14:paraId="09C384AD" w14:textId="77777777">
                        <w:tc>
                          <w:tcPr>
                            <w:tcW w:w="373" w:type="dxa"/>
                          </w:tcPr>
                          <w:p w14:paraId="539EBC51" w14:textId="77777777" w:rsidR="008F781B" w:rsidRDefault="00000000">
                            <w:r>
                              <w:t>e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0BAB62BE" w14:textId="77777777" w:rsidR="008F781B" w:rsidRDefault="00000000">
                            <w:r>
                              <w:t>n</w:t>
                            </w:r>
                          </w:p>
                        </w:tc>
                        <w:tc>
                          <w:tcPr>
                            <w:tcW w:w="383" w:type="dxa"/>
                          </w:tcPr>
                          <w:p w14:paraId="48F7DB67" w14:textId="77777777" w:rsidR="008F781B" w:rsidRDefault="00000000">
                            <w:r>
                              <w:t>O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67A8EA16" w14:textId="77777777" w:rsidR="008F781B" w:rsidRDefault="00000000">
                            <w:r>
                              <w:t>S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56294EDE" w14:textId="77777777" w:rsidR="008F781B" w:rsidRDefault="00000000">
                            <w:r>
                              <w:t>D</w:t>
                            </w:r>
                          </w:p>
                        </w:tc>
                      </w:tr>
                      <w:tr w:rsidR="008F781B" w14:paraId="690219D0" w14:textId="77777777">
                        <w:tc>
                          <w:tcPr>
                            <w:tcW w:w="373" w:type="dxa"/>
                          </w:tcPr>
                          <w:p w14:paraId="2CC59526" w14:textId="77777777" w:rsidR="008F781B" w:rsidRDefault="00000000">
                            <w:r>
                              <w:t>a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32F7A467" w14:textId="77777777" w:rsidR="008F781B" w:rsidRDefault="00000000">
                            <w:r>
                              <w:t>t</w:t>
                            </w:r>
                          </w:p>
                        </w:tc>
                        <w:tc>
                          <w:tcPr>
                            <w:tcW w:w="383" w:type="dxa"/>
                          </w:tcPr>
                          <w:p w14:paraId="616AD5D6" w14:textId="77777777" w:rsidR="008F781B" w:rsidRDefault="00000000">
                            <w:r>
                              <w:t>p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5A9A6B73" w14:textId="77777777" w:rsidR="008F781B" w:rsidRDefault="00000000">
                            <w:r>
                              <w:t>g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71190C84" w14:textId="77777777" w:rsidR="008F781B" w:rsidRDefault="00000000">
                            <w:r>
                              <w:t>h</w:t>
                            </w:r>
                          </w:p>
                        </w:tc>
                      </w:tr>
                    </w:tbl>
                    <w:p w14:paraId="10A53621" w14:textId="77777777" w:rsidR="008F781B" w:rsidRDefault="008F781B">
                      <w:pPr>
                        <w:rPr>
                          <w:sz w:val="16"/>
                        </w:rPr>
                      </w:pPr>
                    </w:p>
                    <w:p w14:paraId="2D1A433E" w14:textId="77777777" w:rsidR="008F781B" w:rsidRDefault="00000000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After many iterations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023E17" wp14:editId="6155E0C1">
                <wp:simplePos x="0" y="0"/>
                <wp:positionH relativeFrom="column">
                  <wp:posOffset>2971800</wp:posOffset>
                </wp:positionH>
                <wp:positionV relativeFrom="paragraph">
                  <wp:posOffset>101600</wp:posOffset>
                </wp:positionV>
                <wp:extent cx="1257300" cy="1028700"/>
                <wp:effectExtent l="9525" t="10795" r="9525" b="8255"/>
                <wp:wrapSquare wrapText="bothSides"/>
                <wp:docPr id="195543801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87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373"/>
                              <w:gridCol w:w="373"/>
                              <w:gridCol w:w="383"/>
                              <w:gridCol w:w="373"/>
                              <w:gridCol w:w="373"/>
                            </w:tblGrid>
                            <w:tr w:rsidR="008F781B" w14:paraId="000FABF5" w14:textId="77777777">
                              <w:tc>
                                <w:tcPr>
                                  <w:tcW w:w="373" w:type="dxa"/>
                                </w:tcPr>
                                <w:p w14:paraId="09FE6A47" w14:textId="77777777" w:rsidR="008F781B" w:rsidRDefault="00000000">
                                  <w: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003FE290" w14:textId="77777777" w:rsidR="008F781B" w:rsidRDefault="00000000">
                                  <w: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383" w:type="dxa"/>
                                  <w:shd w:val="clear" w:color="auto" w:fill="CCFFCC"/>
                                </w:tcPr>
                                <w:p w14:paraId="2DE36DB4" w14:textId="77777777" w:rsidR="008F781B" w:rsidRDefault="00000000">
                                  <w: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08F45F7F" w14:textId="77777777" w:rsidR="008F781B" w:rsidRDefault="00000000">
                                  <w: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2200497B" w14:textId="77777777" w:rsidR="008F781B" w:rsidRDefault="00000000">
                                  <w:r>
                                    <w:t>b</w:t>
                                  </w:r>
                                </w:p>
                              </w:tc>
                            </w:tr>
                            <w:tr w:rsidR="008F781B" w14:paraId="0A360A52" w14:textId="77777777">
                              <w:tc>
                                <w:tcPr>
                                  <w:tcW w:w="373" w:type="dxa"/>
                                </w:tcPr>
                                <w:p w14:paraId="74449949" w14:textId="77777777" w:rsidR="008F781B" w:rsidRDefault="00000000">
                                  <w: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06B98A13" w14:textId="77777777" w:rsidR="008F781B" w:rsidRDefault="00000000">
                                  <w: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383" w:type="dxa"/>
                                  <w:shd w:val="clear" w:color="auto" w:fill="CCFFCC"/>
                                </w:tcPr>
                                <w:p w14:paraId="16F2A218" w14:textId="77777777" w:rsidR="008F781B" w:rsidRDefault="00000000">
                                  <w: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7541261E" w14:textId="77777777" w:rsidR="008F781B" w:rsidRDefault="00000000">
                                  <w: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5F603DF7" w14:textId="77777777" w:rsidR="008F781B" w:rsidRDefault="00000000">
                                  <w:r>
                                    <w:t>j</w:t>
                                  </w:r>
                                </w:p>
                              </w:tc>
                            </w:tr>
                            <w:tr w:rsidR="008F781B" w14:paraId="5C57D43A" w14:textId="77777777">
                              <w:tc>
                                <w:tcPr>
                                  <w:tcW w:w="373" w:type="dxa"/>
                                </w:tcPr>
                                <w:p w14:paraId="56369A3E" w14:textId="77777777" w:rsidR="008F781B" w:rsidRDefault="00000000">
                                  <w: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07C82E0B" w14:textId="77777777" w:rsidR="008F781B" w:rsidRDefault="00000000">
                                  <w: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383" w:type="dxa"/>
                                  <w:shd w:val="clear" w:color="auto" w:fill="CCFFCC"/>
                                </w:tcPr>
                                <w:p w14:paraId="259B1698" w14:textId="77777777" w:rsidR="008F781B" w:rsidRDefault="00000000">
                                  <w: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49BE7A58" w14:textId="77777777" w:rsidR="008F781B" w:rsidRDefault="00000000">
                                  <w: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2B68537E" w14:textId="77777777" w:rsidR="008F781B" w:rsidRDefault="00000000">
                                  <w:r>
                                    <w:t>o</w:t>
                                  </w:r>
                                </w:p>
                              </w:tc>
                            </w:tr>
                            <w:tr w:rsidR="008F781B" w14:paraId="208B7BCB" w14:textId="77777777">
                              <w:tc>
                                <w:tcPr>
                                  <w:tcW w:w="373" w:type="dxa"/>
                                </w:tcPr>
                                <w:p w14:paraId="30758B8A" w14:textId="77777777" w:rsidR="008F781B" w:rsidRDefault="00000000">
                                  <w: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2876F823" w14:textId="77777777" w:rsidR="008F781B" w:rsidRDefault="00000000">
                                  <w: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383" w:type="dxa"/>
                                  <w:shd w:val="clear" w:color="auto" w:fill="CCFFCC"/>
                                </w:tcPr>
                                <w:p w14:paraId="771A29BB" w14:textId="77777777" w:rsidR="008F781B" w:rsidRDefault="00000000">
                                  <w: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41BFF507" w14:textId="77777777" w:rsidR="008F781B" w:rsidRDefault="00000000">
                                  <w: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73" w:type="dxa"/>
                                </w:tcPr>
                                <w:p w14:paraId="7C27DE63" w14:textId="77777777" w:rsidR="008F781B" w:rsidRDefault="00000000">
                                  <w:r>
                                    <w:t>t</w:t>
                                  </w:r>
                                </w:p>
                              </w:tc>
                            </w:tr>
                          </w:tbl>
                          <w:p w14:paraId="2218F017" w14:textId="77777777" w:rsidR="008F781B" w:rsidRDefault="008F781B"/>
                          <w:p w14:paraId="31BF77ED" w14:textId="77777777" w:rsidR="008F781B" w:rsidRDefault="00000000">
                            <w:r>
                              <w:t>Col, 3,3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023E17" id="Text Box 8" o:spid="_x0000_s1027" type="#_x0000_t202" style="position:absolute;margin-left:234pt;margin-top:8pt;width:99pt;height:8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">
                <v:textbox>
                  <w:txbxContent>
                    <w:tbl>
                      <w:tblPr>
                        <w:tblW w:w="187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373"/>
                        <w:gridCol w:w="373"/>
                        <w:gridCol w:w="383"/>
                        <w:gridCol w:w="373"/>
                        <w:gridCol w:w="373"/>
                      </w:tblGrid>
                      <w:tr w:rsidR="008F781B" w14:paraId="000FABF5" w14:textId="77777777">
                        <w:tc>
                          <w:tcPr>
                            <w:tcW w:w="373" w:type="dxa"/>
                          </w:tcPr>
                          <w:p w14:paraId="09FE6A47" w14:textId="77777777" w:rsidR="008F781B" w:rsidRDefault="00000000">
                            <w:r>
                              <w:t>c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003FE290" w14:textId="77777777" w:rsidR="008F781B" w:rsidRDefault="00000000">
                            <w:r>
                              <w:t>d</w:t>
                            </w:r>
                          </w:p>
                        </w:tc>
                        <w:tc>
                          <w:tcPr>
                            <w:tcW w:w="383" w:type="dxa"/>
                            <w:shd w:val="clear" w:color="auto" w:fill="CCFFCC"/>
                          </w:tcPr>
                          <w:p w14:paraId="2DE36DB4" w14:textId="77777777" w:rsidR="008F781B" w:rsidRDefault="00000000">
                            <w:r>
                              <w:t>m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08F45F7F" w14:textId="77777777" w:rsidR="008F781B" w:rsidRDefault="00000000">
                            <w:r>
                              <w:t>a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2200497B" w14:textId="77777777" w:rsidR="008F781B" w:rsidRDefault="00000000">
                            <w:r>
                              <w:t>b</w:t>
                            </w:r>
                          </w:p>
                        </w:tc>
                      </w:tr>
                      <w:tr w:rsidR="008F781B" w14:paraId="0A360A52" w14:textId="77777777">
                        <w:tc>
                          <w:tcPr>
                            <w:tcW w:w="373" w:type="dxa"/>
                          </w:tcPr>
                          <w:p w14:paraId="74449949" w14:textId="77777777" w:rsidR="008F781B" w:rsidRDefault="00000000">
                            <w:r>
                              <w:t>f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06B98A13" w14:textId="77777777" w:rsidR="008F781B" w:rsidRDefault="00000000">
                            <w:r>
                              <w:t>g</w:t>
                            </w:r>
                          </w:p>
                        </w:tc>
                        <w:tc>
                          <w:tcPr>
                            <w:tcW w:w="383" w:type="dxa"/>
                            <w:shd w:val="clear" w:color="auto" w:fill="CCFFCC"/>
                          </w:tcPr>
                          <w:p w14:paraId="16F2A218" w14:textId="77777777" w:rsidR="008F781B" w:rsidRDefault="00000000">
                            <w:r>
                              <w:t>r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7541261E" w14:textId="77777777" w:rsidR="008F781B" w:rsidRDefault="00000000">
                            <w:r>
                              <w:t>i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5F603DF7" w14:textId="77777777" w:rsidR="008F781B" w:rsidRDefault="00000000">
                            <w:r>
                              <w:t>j</w:t>
                            </w:r>
                          </w:p>
                        </w:tc>
                      </w:tr>
                      <w:tr w:rsidR="008F781B" w14:paraId="5C57D43A" w14:textId="77777777">
                        <w:tc>
                          <w:tcPr>
                            <w:tcW w:w="373" w:type="dxa"/>
                          </w:tcPr>
                          <w:p w14:paraId="56369A3E" w14:textId="77777777" w:rsidR="008F781B" w:rsidRDefault="00000000">
                            <w:r>
                              <w:t>k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07C82E0B" w14:textId="77777777" w:rsidR="008F781B" w:rsidRDefault="00000000">
                            <w:r>
                              <w:t>l</w:t>
                            </w:r>
                          </w:p>
                        </w:tc>
                        <w:tc>
                          <w:tcPr>
                            <w:tcW w:w="383" w:type="dxa"/>
                            <w:shd w:val="clear" w:color="auto" w:fill="CCFFCC"/>
                          </w:tcPr>
                          <w:p w14:paraId="259B1698" w14:textId="77777777" w:rsidR="008F781B" w:rsidRDefault="00000000">
                            <w:r>
                              <w:t>e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49BE7A58" w14:textId="77777777" w:rsidR="008F781B" w:rsidRDefault="00000000">
                            <w:r>
                              <w:t>n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2B68537E" w14:textId="77777777" w:rsidR="008F781B" w:rsidRDefault="00000000">
                            <w:r>
                              <w:t>o</w:t>
                            </w:r>
                          </w:p>
                        </w:tc>
                      </w:tr>
                      <w:tr w:rsidR="008F781B" w14:paraId="208B7BCB" w14:textId="77777777">
                        <w:tc>
                          <w:tcPr>
                            <w:tcW w:w="373" w:type="dxa"/>
                          </w:tcPr>
                          <w:p w14:paraId="30758B8A" w14:textId="77777777" w:rsidR="008F781B" w:rsidRDefault="00000000">
                            <w:r>
                              <w:t>p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2876F823" w14:textId="77777777" w:rsidR="008F781B" w:rsidRDefault="00000000">
                            <w:r>
                              <w:t>q</w:t>
                            </w:r>
                          </w:p>
                        </w:tc>
                        <w:tc>
                          <w:tcPr>
                            <w:tcW w:w="383" w:type="dxa"/>
                            <w:shd w:val="clear" w:color="auto" w:fill="CCFFCC"/>
                          </w:tcPr>
                          <w:p w14:paraId="771A29BB" w14:textId="77777777" w:rsidR="008F781B" w:rsidRDefault="00000000">
                            <w:r>
                              <w:t>h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41BFF507" w14:textId="77777777" w:rsidR="008F781B" w:rsidRDefault="00000000">
                            <w:r>
                              <w:t>s</w:t>
                            </w:r>
                          </w:p>
                        </w:tc>
                        <w:tc>
                          <w:tcPr>
                            <w:tcW w:w="373" w:type="dxa"/>
                          </w:tcPr>
                          <w:p w14:paraId="7C27DE63" w14:textId="77777777" w:rsidR="008F781B" w:rsidRDefault="00000000">
                            <w:r>
                              <w:t>t</w:t>
                            </w:r>
                          </w:p>
                        </w:tc>
                      </w:tr>
                    </w:tbl>
                    <w:p w14:paraId="2218F017" w14:textId="77777777" w:rsidR="008F781B" w:rsidRDefault="008F781B"/>
                    <w:p w14:paraId="31BF77ED" w14:textId="77777777" w:rsidR="008F781B" w:rsidRDefault="00000000">
                      <w:r>
                        <w:t>Col, 3,3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914CB00" wp14:editId="59935655">
                <wp:simplePos x="0" y="0"/>
                <wp:positionH relativeFrom="column">
                  <wp:posOffset>1600200</wp:posOffset>
                </wp:positionH>
                <wp:positionV relativeFrom="paragraph">
                  <wp:posOffset>101600</wp:posOffset>
                </wp:positionV>
                <wp:extent cx="1257300" cy="1028700"/>
                <wp:effectExtent l="9525" t="10795" r="9525" b="8255"/>
                <wp:wrapSquare wrapText="bothSides"/>
                <wp:docPr id="151751832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3742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373"/>
                              <w:gridCol w:w="373"/>
                              <w:gridCol w:w="383"/>
                              <w:gridCol w:w="373"/>
                              <w:gridCol w:w="373"/>
                              <w:gridCol w:w="373"/>
                              <w:gridCol w:w="373"/>
                              <w:gridCol w:w="373"/>
                              <w:gridCol w:w="374"/>
                              <w:gridCol w:w="374"/>
                            </w:tblGrid>
                            <w:tr w:rsidR="008F781B" w14:paraId="36F9ADFC" w14:textId="77777777">
                              <w:tc>
                                <w:tcPr>
                                  <w:tcW w:w="374" w:type="dxa"/>
                                  <w:shd w:val="clear" w:color="auto" w:fill="CCFFCC"/>
                                </w:tcPr>
                                <w:p w14:paraId="5BE813A9" w14:textId="77777777" w:rsidR="008F781B" w:rsidRDefault="00000000">
                                  <w: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  <w:shd w:val="clear" w:color="auto" w:fill="CCFFCC"/>
                                </w:tcPr>
                                <w:p w14:paraId="71473234" w14:textId="77777777" w:rsidR="008F781B" w:rsidRDefault="00000000">
                                  <w: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  <w:shd w:val="clear" w:color="auto" w:fill="CCFFCC"/>
                                </w:tcPr>
                                <w:p w14:paraId="535DDFBD" w14:textId="77777777" w:rsidR="008F781B" w:rsidRDefault="00000000">
                                  <w: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  <w:shd w:val="clear" w:color="auto" w:fill="CCFFCC"/>
                                </w:tcPr>
                                <w:p w14:paraId="535D3066" w14:textId="77777777" w:rsidR="008F781B" w:rsidRDefault="00000000">
                                  <w: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  <w:shd w:val="clear" w:color="auto" w:fill="CCFFCC"/>
                                </w:tcPr>
                                <w:p w14:paraId="3916919F" w14:textId="77777777" w:rsidR="008F781B" w:rsidRDefault="00000000">
                                  <w: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31DD4F10" w14:textId="77777777" w:rsidR="008F781B" w:rsidRDefault="008F781B"/>
                              </w:tc>
                              <w:tc>
                                <w:tcPr>
                                  <w:tcW w:w="374" w:type="dxa"/>
                                </w:tcPr>
                                <w:p w14:paraId="122EEB89" w14:textId="77777777" w:rsidR="008F781B" w:rsidRDefault="008F781B"/>
                              </w:tc>
                              <w:tc>
                                <w:tcPr>
                                  <w:tcW w:w="374" w:type="dxa"/>
                                </w:tcPr>
                                <w:p w14:paraId="2D0EAEA1" w14:textId="77777777" w:rsidR="008F781B" w:rsidRDefault="008F781B"/>
                              </w:tc>
                              <w:tc>
                                <w:tcPr>
                                  <w:tcW w:w="375" w:type="dxa"/>
                                </w:tcPr>
                                <w:p w14:paraId="274E1162" w14:textId="77777777" w:rsidR="008F781B" w:rsidRDefault="008F781B"/>
                              </w:tc>
                              <w:tc>
                                <w:tcPr>
                                  <w:tcW w:w="375" w:type="dxa"/>
                                </w:tcPr>
                                <w:p w14:paraId="78FDAD99" w14:textId="77777777" w:rsidR="008F781B" w:rsidRDefault="008F781B"/>
                              </w:tc>
                            </w:tr>
                            <w:tr w:rsidR="008F781B" w14:paraId="1A300563" w14:textId="77777777">
                              <w:tc>
                                <w:tcPr>
                                  <w:tcW w:w="374" w:type="dxa"/>
                                </w:tcPr>
                                <w:p w14:paraId="23946980" w14:textId="77777777" w:rsidR="008F781B" w:rsidRDefault="00000000">
                                  <w: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0FA01BE2" w14:textId="77777777" w:rsidR="008F781B" w:rsidRDefault="00000000">
                                  <w: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0C5A726A" w14:textId="77777777" w:rsidR="008F781B" w:rsidRDefault="00000000">
                                  <w: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04E400A9" w14:textId="77777777" w:rsidR="008F781B" w:rsidRDefault="00000000">
                                  <w: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39FA170E" w14:textId="77777777" w:rsidR="008F781B" w:rsidRDefault="00000000">
                                  <w: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4A534EC0" w14:textId="77777777" w:rsidR="008F781B" w:rsidRDefault="008F781B"/>
                              </w:tc>
                              <w:tc>
                                <w:tcPr>
                                  <w:tcW w:w="374" w:type="dxa"/>
                                </w:tcPr>
                                <w:p w14:paraId="7900ED58" w14:textId="77777777" w:rsidR="008F781B" w:rsidRDefault="008F781B"/>
                              </w:tc>
                              <w:tc>
                                <w:tcPr>
                                  <w:tcW w:w="374" w:type="dxa"/>
                                </w:tcPr>
                                <w:p w14:paraId="339E41C1" w14:textId="77777777" w:rsidR="008F781B" w:rsidRDefault="008F781B"/>
                              </w:tc>
                              <w:tc>
                                <w:tcPr>
                                  <w:tcW w:w="375" w:type="dxa"/>
                                </w:tcPr>
                                <w:p w14:paraId="594D5B75" w14:textId="77777777" w:rsidR="008F781B" w:rsidRDefault="008F781B"/>
                              </w:tc>
                              <w:tc>
                                <w:tcPr>
                                  <w:tcW w:w="375" w:type="dxa"/>
                                </w:tcPr>
                                <w:p w14:paraId="07BA8940" w14:textId="77777777" w:rsidR="008F781B" w:rsidRDefault="008F781B"/>
                              </w:tc>
                            </w:tr>
                            <w:tr w:rsidR="008F781B" w14:paraId="547FF173" w14:textId="77777777">
                              <w:tc>
                                <w:tcPr>
                                  <w:tcW w:w="374" w:type="dxa"/>
                                </w:tcPr>
                                <w:p w14:paraId="3F4B7617" w14:textId="77777777" w:rsidR="008F781B" w:rsidRDefault="00000000">
                                  <w: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4CFE2300" w14:textId="77777777" w:rsidR="008F781B" w:rsidRDefault="00000000">
                                  <w: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4C919E40" w14:textId="77777777" w:rsidR="008F781B" w:rsidRDefault="00000000">
                                  <w: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0970E2A2" w14:textId="77777777" w:rsidR="008F781B" w:rsidRDefault="00000000">
                                  <w: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4AB30B1C" w14:textId="77777777" w:rsidR="008F781B" w:rsidRDefault="00000000">
                                  <w: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51BE1C18" w14:textId="77777777" w:rsidR="008F781B" w:rsidRDefault="008F781B"/>
                              </w:tc>
                              <w:tc>
                                <w:tcPr>
                                  <w:tcW w:w="374" w:type="dxa"/>
                                </w:tcPr>
                                <w:p w14:paraId="0548A647" w14:textId="77777777" w:rsidR="008F781B" w:rsidRDefault="008F781B"/>
                              </w:tc>
                              <w:tc>
                                <w:tcPr>
                                  <w:tcW w:w="374" w:type="dxa"/>
                                </w:tcPr>
                                <w:p w14:paraId="4F1FB84D" w14:textId="77777777" w:rsidR="008F781B" w:rsidRDefault="008F781B"/>
                              </w:tc>
                              <w:tc>
                                <w:tcPr>
                                  <w:tcW w:w="375" w:type="dxa"/>
                                </w:tcPr>
                                <w:p w14:paraId="0EEE38E5" w14:textId="77777777" w:rsidR="008F781B" w:rsidRDefault="008F781B"/>
                              </w:tc>
                              <w:tc>
                                <w:tcPr>
                                  <w:tcW w:w="375" w:type="dxa"/>
                                </w:tcPr>
                                <w:p w14:paraId="64095147" w14:textId="77777777" w:rsidR="008F781B" w:rsidRDefault="008F781B"/>
                              </w:tc>
                            </w:tr>
                            <w:tr w:rsidR="008F781B" w14:paraId="691E4AA2" w14:textId="77777777">
                              <w:tc>
                                <w:tcPr>
                                  <w:tcW w:w="374" w:type="dxa"/>
                                </w:tcPr>
                                <w:p w14:paraId="4B5EAEC1" w14:textId="77777777" w:rsidR="008F781B" w:rsidRDefault="00000000">
                                  <w: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0A630420" w14:textId="77777777" w:rsidR="008F781B" w:rsidRDefault="00000000">
                                  <w: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13A1E338" w14:textId="77777777" w:rsidR="008F781B" w:rsidRDefault="00000000">
                                  <w: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44969989" w14:textId="77777777" w:rsidR="008F781B" w:rsidRDefault="00000000">
                                  <w: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608CED77" w14:textId="77777777" w:rsidR="008F781B" w:rsidRDefault="00000000">
                                  <w: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197EE020" w14:textId="77777777" w:rsidR="008F781B" w:rsidRDefault="008F781B"/>
                              </w:tc>
                              <w:tc>
                                <w:tcPr>
                                  <w:tcW w:w="374" w:type="dxa"/>
                                </w:tcPr>
                                <w:p w14:paraId="3368E2B3" w14:textId="77777777" w:rsidR="008F781B" w:rsidRDefault="008F781B"/>
                              </w:tc>
                              <w:tc>
                                <w:tcPr>
                                  <w:tcW w:w="374" w:type="dxa"/>
                                </w:tcPr>
                                <w:p w14:paraId="59CDB3E9" w14:textId="77777777" w:rsidR="008F781B" w:rsidRDefault="008F781B"/>
                              </w:tc>
                              <w:tc>
                                <w:tcPr>
                                  <w:tcW w:w="375" w:type="dxa"/>
                                </w:tcPr>
                                <w:p w14:paraId="437BC50A" w14:textId="77777777" w:rsidR="008F781B" w:rsidRDefault="008F781B"/>
                              </w:tc>
                              <w:tc>
                                <w:tcPr>
                                  <w:tcW w:w="375" w:type="dxa"/>
                                </w:tcPr>
                                <w:p w14:paraId="7E42F0D6" w14:textId="77777777" w:rsidR="008F781B" w:rsidRDefault="008F781B"/>
                              </w:tc>
                            </w:tr>
                          </w:tbl>
                          <w:p w14:paraId="4A2223A9" w14:textId="77777777" w:rsidR="008F781B" w:rsidRDefault="008F781B"/>
                          <w:p w14:paraId="1ABED912" w14:textId="77777777" w:rsidR="008F781B" w:rsidRDefault="00000000">
                            <w:r>
                              <w:t>Row, 1,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4CB00" id="Text Box 7" o:spid="_x0000_s1028" type="#_x0000_t202" style="position:absolute;margin-left:126pt;margin-top:8pt;width:99pt;height:8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">
                <v:textbox>
                  <w:txbxContent>
                    <w:tbl>
                      <w:tblPr>
                        <w:tblW w:w="3742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373"/>
                        <w:gridCol w:w="373"/>
                        <w:gridCol w:w="383"/>
                        <w:gridCol w:w="373"/>
                        <w:gridCol w:w="373"/>
                        <w:gridCol w:w="373"/>
                        <w:gridCol w:w="373"/>
                        <w:gridCol w:w="373"/>
                        <w:gridCol w:w="374"/>
                        <w:gridCol w:w="374"/>
                      </w:tblGrid>
                      <w:tr w:rsidR="008F781B" w14:paraId="36F9ADFC" w14:textId="77777777">
                        <w:tc>
                          <w:tcPr>
                            <w:tcW w:w="374" w:type="dxa"/>
                            <w:shd w:val="clear" w:color="auto" w:fill="CCFFCC"/>
                          </w:tcPr>
                          <w:p w14:paraId="5BE813A9" w14:textId="77777777" w:rsidR="008F781B" w:rsidRDefault="00000000">
                            <w:r>
                              <w:t>c</w:t>
                            </w:r>
                          </w:p>
                        </w:tc>
                        <w:tc>
                          <w:tcPr>
                            <w:tcW w:w="374" w:type="dxa"/>
                            <w:shd w:val="clear" w:color="auto" w:fill="CCFFCC"/>
                          </w:tcPr>
                          <w:p w14:paraId="71473234" w14:textId="77777777" w:rsidR="008F781B" w:rsidRDefault="00000000">
                            <w:r>
                              <w:t>d</w:t>
                            </w:r>
                          </w:p>
                        </w:tc>
                        <w:tc>
                          <w:tcPr>
                            <w:tcW w:w="374" w:type="dxa"/>
                            <w:shd w:val="clear" w:color="auto" w:fill="CCFFCC"/>
                          </w:tcPr>
                          <w:p w14:paraId="535DDFBD" w14:textId="77777777" w:rsidR="008F781B" w:rsidRDefault="00000000">
                            <w:r>
                              <w:t>e</w:t>
                            </w:r>
                          </w:p>
                        </w:tc>
                        <w:tc>
                          <w:tcPr>
                            <w:tcW w:w="374" w:type="dxa"/>
                            <w:shd w:val="clear" w:color="auto" w:fill="CCFFCC"/>
                          </w:tcPr>
                          <w:p w14:paraId="535D3066" w14:textId="77777777" w:rsidR="008F781B" w:rsidRDefault="00000000">
                            <w:r>
                              <w:t>a</w:t>
                            </w:r>
                          </w:p>
                        </w:tc>
                        <w:tc>
                          <w:tcPr>
                            <w:tcW w:w="374" w:type="dxa"/>
                            <w:shd w:val="clear" w:color="auto" w:fill="CCFFCC"/>
                          </w:tcPr>
                          <w:p w14:paraId="3916919F" w14:textId="77777777" w:rsidR="008F781B" w:rsidRDefault="00000000">
                            <w:r>
                              <w:t>b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31DD4F10" w14:textId="77777777" w:rsidR="008F781B" w:rsidRDefault="008F781B"/>
                        </w:tc>
                        <w:tc>
                          <w:tcPr>
                            <w:tcW w:w="374" w:type="dxa"/>
                          </w:tcPr>
                          <w:p w14:paraId="122EEB89" w14:textId="77777777" w:rsidR="008F781B" w:rsidRDefault="008F781B"/>
                        </w:tc>
                        <w:tc>
                          <w:tcPr>
                            <w:tcW w:w="374" w:type="dxa"/>
                          </w:tcPr>
                          <w:p w14:paraId="2D0EAEA1" w14:textId="77777777" w:rsidR="008F781B" w:rsidRDefault="008F781B"/>
                        </w:tc>
                        <w:tc>
                          <w:tcPr>
                            <w:tcW w:w="375" w:type="dxa"/>
                          </w:tcPr>
                          <w:p w14:paraId="274E1162" w14:textId="77777777" w:rsidR="008F781B" w:rsidRDefault="008F781B"/>
                        </w:tc>
                        <w:tc>
                          <w:tcPr>
                            <w:tcW w:w="375" w:type="dxa"/>
                          </w:tcPr>
                          <w:p w14:paraId="78FDAD99" w14:textId="77777777" w:rsidR="008F781B" w:rsidRDefault="008F781B"/>
                        </w:tc>
                      </w:tr>
                      <w:tr w:rsidR="008F781B" w14:paraId="1A300563" w14:textId="77777777">
                        <w:tc>
                          <w:tcPr>
                            <w:tcW w:w="374" w:type="dxa"/>
                          </w:tcPr>
                          <w:p w14:paraId="23946980" w14:textId="77777777" w:rsidR="008F781B" w:rsidRDefault="00000000">
                            <w:r>
                              <w:t>f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0FA01BE2" w14:textId="77777777" w:rsidR="008F781B" w:rsidRDefault="00000000">
                            <w:r>
                              <w:t>g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0C5A726A" w14:textId="77777777" w:rsidR="008F781B" w:rsidRDefault="00000000">
                            <w:r>
                              <w:t>h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04E400A9" w14:textId="77777777" w:rsidR="008F781B" w:rsidRDefault="00000000">
                            <w:r>
                              <w:t>i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39FA170E" w14:textId="77777777" w:rsidR="008F781B" w:rsidRDefault="00000000">
                            <w:r>
                              <w:t>j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4A534EC0" w14:textId="77777777" w:rsidR="008F781B" w:rsidRDefault="008F781B"/>
                        </w:tc>
                        <w:tc>
                          <w:tcPr>
                            <w:tcW w:w="374" w:type="dxa"/>
                          </w:tcPr>
                          <w:p w14:paraId="7900ED58" w14:textId="77777777" w:rsidR="008F781B" w:rsidRDefault="008F781B"/>
                        </w:tc>
                        <w:tc>
                          <w:tcPr>
                            <w:tcW w:w="374" w:type="dxa"/>
                          </w:tcPr>
                          <w:p w14:paraId="339E41C1" w14:textId="77777777" w:rsidR="008F781B" w:rsidRDefault="008F781B"/>
                        </w:tc>
                        <w:tc>
                          <w:tcPr>
                            <w:tcW w:w="375" w:type="dxa"/>
                          </w:tcPr>
                          <w:p w14:paraId="594D5B75" w14:textId="77777777" w:rsidR="008F781B" w:rsidRDefault="008F781B"/>
                        </w:tc>
                        <w:tc>
                          <w:tcPr>
                            <w:tcW w:w="375" w:type="dxa"/>
                          </w:tcPr>
                          <w:p w14:paraId="07BA8940" w14:textId="77777777" w:rsidR="008F781B" w:rsidRDefault="008F781B"/>
                        </w:tc>
                      </w:tr>
                      <w:tr w:rsidR="008F781B" w14:paraId="547FF173" w14:textId="77777777">
                        <w:tc>
                          <w:tcPr>
                            <w:tcW w:w="374" w:type="dxa"/>
                          </w:tcPr>
                          <w:p w14:paraId="3F4B7617" w14:textId="77777777" w:rsidR="008F781B" w:rsidRDefault="00000000">
                            <w:r>
                              <w:t>k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4CFE2300" w14:textId="77777777" w:rsidR="008F781B" w:rsidRDefault="00000000">
                            <w:r>
                              <w:t>l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4C919E40" w14:textId="77777777" w:rsidR="008F781B" w:rsidRDefault="00000000">
                            <w:r>
                              <w:t>m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0970E2A2" w14:textId="77777777" w:rsidR="008F781B" w:rsidRDefault="00000000">
                            <w:r>
                              <w:t>n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4AB30B1C" w14:textId="77777777" w:rsidR="008F781B" w:rsidRDefault="00000000">
                            <w:r>
                              <w:t>o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51BE1C18" w14:textId="77777777" w:rsidR="008F781B" w:rsidRDefault="008F781B"/>
                        </w:tc>
                        <w:tc>
                          <w:tcPr>
                            <w:tcW w:w="374" w:type="dxa"/>
                          </w:tcPr>
                          <w:p w14:paraId="0548A647" w14:textId="77777777" w:rsidR="008F781B" w:rsidRDefault="008F781B"/>
                        </w:tc>
                        <w:tc>
                          <w:tcPr>
                            <w:tcW w:w="374" w:type="dxa"/>
                          </w:tcPr>
                          <w:p w14:paraId="4F1FB84D" w14:textId="77777777" w:rsidR="008F781B" w:rsidRDefault="008F781B"/>
                        </w:tc>
                        <w:tc>
                          <w:tcPr>
                            <w:tcW w:w="375" w:type="dxa"/>
                          </w:tcPr>
                          <w:p w14:paraId="0EEE38E5" w14:textId="77777777" w:rsidR="008F781B" w:rsidRDefault="008F781B"/>
                        </w:tc>
                        <w:tc>
                          <w:tcPr>
                            <w:tcW w:w="375" w:type="dxa"/>
                          </w:tcPr>
                          <w:p w14:paraId="64095147" w14:textId="77777777" w:rsidR="008F781B" w:rsidRDefault="008F781B"/>
                        </w:tc>
                      </w:tr>
                      <w:tr w:rsidR="008F781B" w14:paraId="691E4AA2" w14:textId="77777777">
                        <w:tc>
                          <w:tcPr>
                            <w:tcW w:w="374" w:type="dxa"/>
                          </w:tcPr>
                          <w:p w14:paraId="4B5EAEC1" w14:textId="77777777" w:rsidR="008F781B" w:rsidRDefault="00000000">
                            <w:r>
                              <w:t>p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0A630420" w14:textId="77777777" w:rsidR="008F781B" w:rsidRDefault="00000000">
                            <w:r>
                              <w:t>q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13A1E338" w14:textId="77777777" w:rsidR="008F781B" w:rsidRDefault="00000000">
                            <w:r>
                              <w:t>r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44969989" w14:textId="77777777" w:rsidR="008F781B" w:rsidRDefault="00000000">
                            <w:r>
                              <w:t>s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608CED77" w14:textId="77777777" w:rsidR="008F781B" w:rsidRDefault="00000000">
                            <w:r>
                              <w:t>t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197EE020" w14:textId="77777777" w:rsidR="008F781B" w:rsidRDefault="008F781B"/>
                        </w:tc>
                        <w:tc>
                          <w:tcPr>
                            <w:tcW w:w="374" w:type="dxa"/>
                          </w:tcPr>
                          <w:p w14:paraId="3368E2B3" w14:textId="77777777" w:rsidR="008F781B" w:rsidRDefault="008F781B"/>
                        </w:tc>
                        <w:tc>
                          <w:tcPr>
                            <w:tcW w:w="374" w:type="dxa"/>
                          </w:tcPr>
                          <w:p w14:paraId="59CDB3E9" w14:textId="77777777" w:rsidR="008F781B" w:rsidRDefault="008F781B"/>
                        </w:tc>
                        <w:tc>
                          <w:tcPr>
                            <w:tcW w:w="375" w:type="dxa"/>
                          </w:tcPr>
                          <w:p w14:paraId="437BC50A" w14:textId="77777777" w:rsidR="008F781B" w:rsidRDefault="008F781B"/>
                        </w:tc>
                        <w:tc>
                          <w:tcPr>
                            <w:tcW w:w="375" w:type="dxa"/>
                          </w:tcPr>
                          <w:p w14:paraId="7E42F0D6" w14:textId="77777777" w:rsidR="008F781B" w:rsidRDefault="008F781B"/>
                        </w:tc>
                      </w:tr>
                    </w:tbl>
                    <w:p w14:paraId="4A2223A9" w14:textId="77777777" w:rsidR="008F781B" w:rsidRDefault="008F781B"/>
                    <w:p w14:paraId="1ABED912" w14:textId="77777777" w:rsidR="008F781B" w:rsidRDefault="00000000">
                      <w:r>
                        <w:t>Row, 1,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DBCA640" wp14:editId="03BB3BA3">
                <wp:simplePos x="0" y="0"/>
                <wp:positionH relativeFrom="column">
                  <wp:posOffset>226695</wp:posOffset>
                </wp:positionH>
                <wp:positionV relativeFrom="paragraph">
                  <wp:posOffset>101600</wp:posOffset>
                </wp:positionV>
                <wp:extent cx="1257300" cy="1028700"/>
                <wp:effectExtent l="7620" t="10795" r="11430" b="8255"/>
                <wp:wrapSquare wrapText="bothSides"/>
                <wp:docPr id="107207552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328"/>
                              <w:gridCol w:w="328"/>
                              <w:gridCol w:w="383"/>
                              <w:gridCol w:w="328"/>
                              <w:gridCol w:w="328"/>
                            </w:tblGrid>
                            <w:tr w:rsidR="008F781B" w14:paraId="13B6CF45" w14:textId="77777777">
                              <w:tc>
                                <w:tcPr>
                                  <w:tcW w:w="374" w:type="dxa"/>
                                </w:tcPr>
                                <w:p w14:paraId="3902647A" w14:textId="77777777" w:rsidR="008F781B" w:rsidRDefault="00000000">
                                  <w: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2BD574F6" w14:textId="77777777" w:rsidR="008F781B" w:rsidRDefault="00000000">
                                  <w: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36F4D6A3" w14:textId="77777777" w:rsidR="008F781B" w:rsidRDefault="00000000">
                                  <w: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375" w:type="dxa"/>
                                </w:tcPr>
                                <w:p w14:paraId="69DAF9D0" w14:textId="77777777" w:rsidR="008F781B" w:rsidRDefault="00000000">
                                  <w: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375" w:type="dxa"/>
                                </w:tcPr>
                                <w:p w14:paraId="10AE8F29" w14:textId="77777777" w:rsidR="008F781B" w:rsidRDefault="00000000">
                                  <w:r>
                                    <w:t>e</w:t>
                                  </w:r>
                                </w:p>
                              </w:tc>
                            </w:tr>
                            <w:tr w:rsidR="008F781B" w14:paraId="7A7C1C8D" w14:textId="77777777">
                              <w:tc>
                                <w:tcPr>
                                  <w:tcW w:w="374" w:type="dxa"/>
                                </w:tcPr>
                                <w:p w14:paraId="673A4675" w14:textId="77777777" w:rsidR="008F781B" w:rsidRDefault="00000000">
                                  <w: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41ADDFC7" w14:textId="77777777" w:rsidR="008F781B" w:rsidRDefault="00000000">
                                  <w: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466EB700" w14:textId="77777777" w:rsidR="008F781B" w:rsidRDefault="00000000">
                                  <w: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75" w:type="dxa"/>
                                </w:tcPr>
                                <w:p w14:paraId="206F4F72" w14:textId="77777777" w:rsidR="008F781B" w:rsidRDefault="00000000">
                                  <w: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75" w:type="dxa"/>
                                </w:tcPr>
                                <w:p w14:paraId="69479716" w14:textId="77777777" w:rsidR="008F781B" w:rsidRDefault="00000000">
                                  <w:r>
                                    <w:t>j</w:t>
                                  </w:r>
                                </w:p>
                              </w:tc>
                            </w:tr>
                            <w:tr w:rsidR="008F781B" w14:paraId="7142E631" w14:textId="77777777">
                              <w:tc>
                                <w:tcPr>
                                  <w:tcW w:w="374" w:type="dxa"/>
                                </w:tcPr>
                                <w:p w14:paraId="06604D34" w14:textId="77777777" w:rsidR="008F781B" w:rsidRDefault="00000000">
                                  <w: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377E80A9" w14:textId="77777777" w:rsidR="008F781B" w:rsidRDefault="00000000">
                                  <w: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0B1A92CA" w14:textId="77777777" w:rsidR="008F781B" w:rsidRDefault="00000000">
                                  <w: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75" w:type="dxa"/>
                                </w:tcPr>
                                <w:p w14:paraId="157DF620" w14:textId="77777777" w:rsidR="008F781B" w:rsidRDefault="00000000">
                                  <w: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375" w:type="dxa"/>
                                </w:tcPr>
                                <w:p w14:paraId="1C57D995" w14:textId="77777777" w:rsidR="008F781B" w:rsidRDefault="00000000">
                                  <w:r>
                                    <w:t>o</w:t>
                                  </w:r>
                                </w:p>
                              </w:tc>
                            </w:tr>
                            <w:tr w:rsidR="008F781B" w14:paraId="46C145E4" w14:textId="77777777">
                              <w:tc>
                                <w:tcPr>
                                  <w:tcW w:w="374" w:type="dxa"/>
                                </w:tcPr>
                                <w:p w14:paraId="2E85E76E" w14:textId="77777777" w:rsidR="008F781B" w:rsidRDefault="00000000">
                                  <w: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620C23BA" w14:textId="77777777" w:rsidR="008F781B" w:rsidRDefault="00000000">
                                  <w: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374" w:type="dxa"/>
                                </w:tcPr>
                                <w:p w14:paraId="06C37C54" w14:textId="77777777" w:rsidR="008F781B" w:rsidRDefault="00000000">
                                  <w: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375" w:type="dxa"/>
                                </w:tcPr>
                                <w:p w14:paraId="14854942" w14:textId="77777777" w:rsidR="008F781B" w:rsidRDefault="00000000">
                                  <w: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75" w:type="dxa"/>
                                </w:tcPr>
                                <w:p w14:paraId="585818EE" w14:textId="77777777" w:rsidR="008F781B" w:rsidRDefault="00000000">
                                  <w:r>
                                    <w:t>t</w:t>
                                  </w:r>
                                </w:p>
                              </w:tc>
                            </w:tr>
                          </w:tbl>
                          <w:p w14:paraId="7FA31716" w14:textId="77777777" w:rsidR="008F781B" w:rsidRDefault="008F781B"/>
                          <w:p w14:paraId="2EB9B056" w14:textId="77777777" w:rsidR="008F781B" w:rsidRDefault="00000000">
                            <w:r>
                              <w:t>original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BCA640" id="Text Box 6" o:spid="_x0000_s1029" type="#_x0000_t202" style="position:absolute;margin-left:17.85pt;margin-top:8pt;width:99pt;height:8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">
                <v:textbox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328"/>
                        <w:gridCol w:w="328"/>
                        <w:gridCol w:w="383"/>
                        <w:gridCol w:w="328"/>
                        <w:gridCol w:w="328"/>
                      </w:tblGrid>
                      <w:tr w:rsidR="008F781B" w14:paraId="13B6CF45" w14:textId="77777777">
                        <w:tc>
                          <w:tcPr>
                            <w:tcW w:w="374" w:type="dxa"/>
                          </w:tcPr>
                          <w:p w14:paraId="3902647A" w14:textId="77777777" w:rsidR="008F781B" w:rsidRDefault="00000000">
                            <w:r>
                              <w:t>a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2BD574F6" w14:textId="77777777" w:rsidR="008F781B" w:rsidRDefault="00000000">
                            <w:r>
                              <w:t>b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36F4D6A3" w14:textId="77777777" w:rsidR="008F781B" w:rsidRDefault="00000000">
                            <w:r>
                              <w:t>c</w:t>
                            </w:r>
                          </w:p>
                        </w:tc>
                        <w:tc>
                          <w:tcPr>
                            <w:tcW w:w="375" w:type="dxa"/>
                          </w:tcPr>
                          <w:p w14:paraId="69DAF9D0" w14:textId="77777777" w:rsidR="008F781B" w:rsidRDefault="00000000">
                            <w:r>
                              <w:t>d</w:t>
                            </w:r>
                          </w:p>
                        </w:tc>
                        <w:tc>
                          <w:tcPr>
                            <w:tcW w:w="375" w:type="dxa"/>
                          </w:tcPr>
                          <w:p w14:paraId="10AE8F29" w14:textId="77777777" w:rsidR="008F781B" w:rsidRDefault="00000000">
                            <w:r>
                              <w:t>e</w:t>
                            </w:r>
                          </w:p>
                        </w:tc>
                      </w:tr>
                      <w:tr w:rsidR="008F781B" w14:paraId="7A7C1C8D" w14:textId="77777777">
                        <w:tc>
                          <w:tcPr>
                            <w:tcW w:w="374" w:type="dxa"/>
                          </w:tcPr>
                          <w:p w14:paraId="673A4675" w14:textId="77777777" w:rsidR="008F781B" w:rsidRDefault="00000000">
                            <w:r>
                              <w:t>f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41ADDFC7" w14:textId="77777777" w:rsidR="008F781B" w:rsidRDefault="00000000">
                            <w:r>
                              <w:t>g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466EB700" w14:textId="77777777" w:rsidR="008F781B" w:rsidRDefault="00000000">
                            <w:r>
                              <w:t>h</w:t>
                            </w:r>
                          </w:p>
                        </w:tc>
                        <w:tc>
                          <w:tcPr>
                            <w:tcW w:w="375" w:type="dxa"/>
                          </w:tcPr>
                          <w:p w14:paraId="206F4F72" w14:textId="77777777" w:rsidR="008F781B" w:rsidRDefault="00000000">
                            <w:r>
                              <w:t>i</w:t>
                            </w:r>
                          </w:p>
                        </w:tc>
                        <w:tc>
                          <w:tcPr>
                            <w:tcW w:w="375" w:type="dxa"/>
                          </w:tcPr>
                          <w:p w14:paraId="69479716" w14:textId="77777777" w:rsidR="008F781B" w:rsidRDefault="00000000">
                            <w:r>
                              <w:t>j</w:t>
                            </w:r>
                          </w:p>
                        </w:tc>
                      </w:tr>
                      <w:tr w:rsidR="008F781B" w14:paraId="7142E631" w14:textId="77777777">
                        <w:tc>
                          <w:tcPr>
                            <w:tcW w:w="374" w:type="dxa"/>
                          </w:tcPr>
                          <w:p w14:paraId="06604D34" w14:textId="77777777" w:rsidR="008F781B" w:rsidRDefault="00000000">
                            <w:r>
                              <w:t>k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377E80A9" w14:textId="77777777" w:rsidR="008F781B" w:rsidRDefault="00000000">
                            <w:r>
                              <w:t>l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0B1A92CA" w14:textId="77777777" w:rsidR="008F781B" w:rsidRDefault="00000000">
                            <w:r>
                              <w:t>m</w:t>
                            </w:r>
                          </w:p>
                        </w:tc>
                        <w:tc>
                          <w:tcPr>
                            <w:tcW w:w="375" w:type="dxa"/>
                          </w:tcPr>
                          <w:p w14:paraId="157DF620" w14:textId="77777777" w:rsidR="008F781B" w:rsidRDefault="00000000">
                            <w:r>
                              <w:t>n</w:t>
                            </w:r>
                          </w:p>
                        </w:tc>
                        <w:tc>
                          <w:tcPr>
                            <w:tcW w:w="375" w:type="dxa"/>
                          </w:tcPr>
                          <w:p w14:paraId="1C57D995" w14:textId="77777777" w:rsidR="008F781B" w:rsidRDefault="00000000">
                            <w:r>
                              <w:t>o</w:t>
                            </w:r>
                          </w:p>
                        </w:tc>
                      </w:tr>
                      <w:tr w:rsidR="008F781B" w14:paraId="46C145E4" w14:textId="77777777">
                        <w:tc>
                          <w:tcPr>
                            <w:tcW w:w="374" w:type="dxa"/>
                          </w:tcPr>
                          <w:p w14:paraId="2E85E76E" w14:textId="77777777" w:rsidR="008F781B" w:rsidRDefault="00000000">
                            <w:r>
                              <w:t>p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620C23BA" w14:textId="77777777" w:rsidR="008F781B" w:rsidRDefault="00000000">
                            <w:r>
                              <w:t>q</w:t>
                            </w:r>
                          </w:p>
                        </w:tc>
                        <w:tc>
                          <w:tcPr>
                            <w:tcW w:w="374" w:type="dxa"/>
                          </w:tcPr>
                          <w:p w14:paraId="06C37C54" w14:textId="77777777" w:rsidR="008F781B" w:rsidRDefault="00000000">
                            <w:r>
                              <w:t>r</w:t>
                            </w:r>
                          </w:p>
                        </w:tc>
                        <w:tc>
                          <w:tcPr>
                            <w:tcW w:w="375" w:type="dxa"/>
                          </w:tcPr>
                          <w:p w14:paraId="14854942" w14:textId="77777777" w:rsidR="008F781B" w:rsidRDefault="00000000">
                            <w:r>
                              <w:t>s</w:t>
                            </w:r>
                          </w:p>
                        </w:tc>
                        <w:tc>
                          <w:tcPr>
                            <w:tcW w:w="375" w:type="dxa"/>
                          </w:tcPr>
                          <w:p w14:paraId="585818EE" w14:textId="77777777" w:rsidR="008F781B" w:rsidRDefault="00000000">
                            <w:r>
                              <w:t>t</w:t>
                            </w:r>
                          </w:p>
                        </w:tc>
                      </w:tr>
                    </w:tbl>
                    <w:p w14:paraId="7FA31716" w14:textId="77777777" w:rsidR="008F781B" w:rsidRDefault="008F781B"/>
                    <w:p w14:paraId="2EB9B056" w14:textId="77777777" w:rsidR="008F781B" w:rsidRDefault="00000000">
                      <w:r>
                        <w:t>original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146465" w14:textId="77777777" w:rsidR="008F781B" w:rsidRDefault="008F781B"/>
    <w:p w14:paraId="2F5C5780" w14:textId="77777777" w:rsidR="008F781B" w:rsidRDefault="00000000">
      <w:pPr>
        <w:pStyle w:val="Heading1"/>
        <w:spacing w:before="0" w:after="0"/>
        <w:rPr>
          <w:rFonts w:cs="Times New Roman"/>
          <w:kern w:val="0"/>
          <w:szCs w:val="24"/>
        </w:rPr>
      </w:pPr>
      <w:bookmarkStart w:id="25" w:name="_Toc276195049"/>
      <w:r>
        <w:rPr>
          <w:rFonts w:cs="Times New Roman"/>
          <w:kern w:val="0"/>
          <w:szCs w:val="24"/>
        </w:rPr>
        <w:t xml:space="preserve">CARB </w:t>
      </w:r>
      <w:bookmarkEnd w:id="25"/>
      <w:r>
        <w:rPr>
          <w:rFonts w:cs="Times New Roman"/>
          <w:kern w:val="0"/>
          <w:szCs w:val="24"/>
        </w:rPr>
        <w:t>evolution and mutation</w:t>
      </w:r>
    </w:p>
    <w:p w14:paraId="0495970E" w14:textId="77777777" w:rsidR="008F781B" w:rsidRDefault="008F781B">
      <w:pPr>
        <w:pStyle w:val="Header"/>
        <w:tabs>
          <w:tab w:val="clear" w:pos="4320"/>
          <w:tab w:val="clear" w:pos="8640"/>
        </w:tabs>
        <w:rPr>
          <w:rFonts w:cs="Arial"/>
          <w:lang w:val="en-GB"/>
        </w:rPr>
      </w:pPr>
    </w:p>
    <w:p w14:paraId="79D0A77C" w14:textId="77777777" w:rsidR="008F781B" w:rsidRDefault="00000000">
      <w:pPr>
        <w:pStyle w:val="Header"/>
        <w:tabs>
          <w:tab w:val="clear" w:pos="4320"/>
          <w:tab w:val="clear" w:pos="8640"/>
        </w:tabs>
        <w:rPr>
          <w:rFonts w:cs="Arial"/>
          <w:lang w:val="en-GB"/>
        </w:rPr>
      </w:pPr>
      <w:r>
        <w:rPr>
          <w:rFonts w:cs="Arial"/>
          <w:lang w:val="en-GB"/>
        </w:rPr>
        <w:t xml:space="preserve">In a cell universe </w:t>
      </w:r>
      <w:proofErr w:type="gramStart"/>
      <w:r>
        <w:rPr>
          <w:rFonts w:cs="Arial"/>
          <w:lang w:val="en-GB"/>
        </w:rPr>
        <w:t>usually</w:t>
      </w:r>
      <w:proofErr w:type="gramEnd"/>
      <w:r>
        <w:rPr>
          <w:rFonts w:cs="Arial"/>
          <w:lang w:val="en-GB"/>
        </w:rPr>
        <w:t xml:space="preserve"> the CARB is homogenous. Ie all cells have the same rules. </w:t>
      </w:r>
    </w:p>
    <w:p w14:paraId="54B6311D" w14:textId="77777777" w:rsidR="008F781B" w:rsidRDefault="008F781B">
      <w:pPr>
        <w:pStyle w:val="Header"/>
        <w:tabs>
          <w:tab w:val="clear" w:pos="4320"/>
          <w:tab w:val="clear" w:pos="8640"/>
        </w:tabs>
        <w:rPr>
          <w:rFonts w:cs="Arial"/>
          <w:lang w:val="en-GB"/>
        </w:rPr>
      </w:pPr>
    </w:p>
    <w:p w14:paraId="6C87031E" w14:textId="77777777" w:rsidR="008F781B" w:rsidRDefault="00000000">
      <w:pPr>
        <w:pStyle w:val="Header"/>
        <w:tabs>
          <w:tab w:val="clear" w:pos="4320"/>
          <w:tab w:val="clear" w:pos="8640"/>
        </w:tabs>
        <w:rPr>
          <w:rFonts w:cs="Arial"/>
          <w:lang w:val="en-GB"/>
        </w:rPr>
      </w:pPr>
      <w:r>
        <w:rPr>
          <w:rFonts w:cs="Arial"/>
          <w:lang w:val="en-GB"/>
        </w:rPr>
        <w:t>Rules could be devised that changed the CARB itself depending on the CARBs of the surrounding cells.</w:t>
      </w:r>
    </w:p>
    <w:p w14:paraId="128F9115" w14:textId="77777777" w:rsidR="008F781B" w:rsidRDefault="008F781B">
      <w:pPr>
        <w:pStyle w:val="Header"/>
        <w:tabs>
          <w:tab w:val="clear" w:pos="4320"/>
          <w:tab w:val="clear" w:pos="8640"/>
        </w:tabs>
        <w:rPr>
          <w:rFonts w:cs="Arial"/>
          <w:lang w:val="en-GB"/>
        </w:rPr>
      </w:pPr>
    </w:p>
    <w:p w14:paraId="28BD9DC9" w14:textId="77777777" w:rsidR="008F781B" w:rsidRDefault="00000000">
      <w:pPr>
        <w:pStyle w:val="Header"/>
        <w:tabs>
          <w:tab w:val="clear" w:pos="4320"/>
          <w:tab w:val="clear" w:pos="8640"/>
        </w:tabs>
        <w:rPr>
          <w:rFonts w:cs="Arial"/>
          <w:lang w:val="en-GB"/>
        </w:rPr>
      </w:pPr>
      <w:r>
        <w:rPr>
          <w:rFonts w:cs="Arial"/>
          <w:lang w:val="en-GB"/>
        </w:rPr>
        <w:t xml:space="preserve">For </w:t>
      </w:r>
      <w:proofErr w:type="gramStart"/>
      <w:r>
        <w:rPr>
          <w:rFonts w:cs="Arial"/>
          <w:lang w:val="en-GB"/>
        </w:rPr>
        <w:t>example</w:t>
      </w:r>
      <w:proofErr w:type="gramEnd"/>
      <w:r>
        <w:rPr>
          <w:rFonts w:cs="Arial"/>
          <w:lang w:val="en-GB"/>
        </w:rPr>
        <w:t xml:space="preserve"> the universe could initially have cells with no CARB</w:t>
      </w:r>
    </w:p>
    <w:p w14:paraId="0D5AE29E" w14:textId="77777777" w:rsidR="008F781B" w:rsidRDefault="00000000">
      <w:pPr>
        <w:pStyle w:val="Header"/>
        <w:tabs>
          <w:tab w:val="clear" w:pos="4320"/>
          <w:tab w:val="clear" w:pos="8640"/>
        </w:tabs>
        <w:rPr>
          <w:rFonts w:cs="Arial"/>
          <w:lang w:val="en-GB"/>
        </w:rPr>
      </w:pPr>
      <w:r>
        <w:rPr>
          <w:rFonts w:cs="Arial"/>
          <w:lang w:val="en-GB"/>
        </w:rPr>
        <w:t>The universe is populated with cells with different CARBS</w:t>
      </w:r>
    </w:p>
    <w:p w14:paraId="72B47C85" w14:textId="77777777" w:rsidR="008F781B" w:rsidRDefault="00000000">
      <w:pPr>
        <w:pStyle w:val="Header"/>
        <w:tabs>
          <w:tab w:val="clear" w:pos="4320"/>
          <w:tab w:val="clear" w:pos="8640"/>
        </w:tabs>
        <w:rPr>
          <w:rFonts w:cs="Arial"/>
          <w:lang w:val="en-GB"/>
        </w:rPr>
      </w:pPr>
      <w:r>
        <w:rPr>
          <w:rFonts w:cs="Arial"/>
          <w:lang w:val="en-GB"/>
        </w:rPr>
        <w:t>At each step the following could occur:</w:t>
      </w:r>
    </w:p>
    <w:p w14:paraId="1119F234" w14:textId="77777777" w:rsidR="008F781B" w:rsidRDefault="00000000">
      <w:pPr>
        <w:pStyle w:val="Header"/>
        <w:numPr>
          <w:ilvl w:val="0"/>
          <w:numId w:val="11"/>
        </w:numPr>
        <w:tabs>
          <w:tab w:val="clear" w:pos="4320"/>
          <w:tab w:val="clear" w:pos="8640"/>
        </w:tabs>
        <w:rPr>
          <w:rFonts w:cs="Arial"/>
          <w:lang w:val="en-GB"/>
        </w:rPr>
      </w:pPr>
      <w:r>
        <w:rPr>
          <w:rFonts w:cs="Arial"/>
          <w:lang w:val="en-GB"/>
        </w:rPr>
        <w:t xml:space="preserve">For an empty cell, </w:t>
      </w:r>
      <w:proofErr w:type="spellStart"/>
      <w:r>
        <w:rPr>
          <w:rFonts w:cs="Arial"/>
          <w:lang w:val="en-GB"/>
        </w:rPr>
        <w:t>ie</w:t>
      </w:r>
      <w:proofErr w:type="spellEnd"/>
      <w:r>
        <w:rPr>
          <w:rFonts w:cs="Arial"/>
          <w:lang w:val="en-GB"/>
        </w:rPr>
        <w:t xml:space="preserve"> no carb, </w:t>
      </w:r>
      <w:proofErr w:type="gramStart"/>
      <w:r>
        <w:rPr>
          <w:rFonts w:cs="Arial"/>
          <w:lang w:val="en-GB"/>
        </w:rPr>
        <w:t>If</w:t>
      </w:r>
      <w:proofErr w:type="gramEnd"/>
      <w:r>
        <w:rPr>
          <w:rFonts w:cs="Arial"/>
          <w:lang w:val="en-GB"/>
        </w:rPr>
        <w:t xml:space="preserve"> there are two or more </w:t>
      </w:r>
      <w:proofErr w:type="gramStart"/>
      <w:r>
        <w:rPr>
          <w:rFonts w:cs="Arial"/>
          <w:lang w:val="en-GB"/>
        </w:rPr>
        <w:t>neighbours</w:t>
      </w:r>
      <w:proofErr w:type="gramEnd"/>
      <w:r>
        <w:rPr>
          <w:rFonts w:cs="Arial"/>
          <w:lang w:val="en-GB"/>
        </w:rPr>
        <w:t xml:space="preserve"> and all have the same carb, the cell will adopt the </w:t>
      </w:r>
      <w:proofErr w:type="gramStart"/>
      <w:r>
        <w:rPr>
          <w:rFonts w:cs="Arial"/>
          <w:lang w:val="en-GB"/>
        </w:rPr>
        <w:t>carb ,</w:t>
      </w:r>
      <w:proofErr w:type="gramEnd"/>
      <w:r>
        <w:rPr>
          <w:rFonts w:cs="Arial"/>
          <w:lang w:val="en-GB"/>
        </w:rPr>
        <w:t xml:space="preserve"> </w:t>
      </w:r>
      <w:proofErr w:type="spellStart"/>
      <w:r>
        <w:rPr>
          <w:rFonts w:cs="Arial"/>
          <w:lang w:val="en-GB"/>
        </w:rPr>
        <w:t>ie</w:t>
      </w:r>
      <w:proofErr w:type="spellEnd"/>
      <w:r>
        <w:rPr>
          <w:rFonts w:cs="Arial"/>
          <w:lang w:val="en-GB"/>
        </w:rPr>
        <w:t xml:space="preserve"> there will be a birth</w:t>
      </w:r>
    </w:p>
    <w:p w14:paraId="2B6D8058" w14:textId="77777777" w:rsidR="008F781B" w:rsidRDefault="00000000">
      <w:pPr>
        <w:pStyle w:val="Header"/>
        <w:numPr>
          <w:ilvl w:val="0"/>
          <w:numId w:val="11"/>
        </w:numPr>
        <w:tabs>
          <w:tab w:val="clear" w:pos="4320"/>
          <w:tab w:val="clear" w:pos="8640"/>
        </w:tabs>
        <w:rPr>
          <w:rFonts w:cs="Arial"/>
          <w:lang w:val="en-GB"/>
        </w:rPr>
      </w:pPr>
      <w:r>
        <w:rPr>
          <w:rFonts w:cs="Arial"/>
          <w:lang w:val="en-GB"/>
        </w:rPr>
        <w:t xml:space="preserve">Cells can deterministically mutate based on how many times they have changed state and the bitmap neighbourhood. For </w:t>
      </w:r>
      <w:proofErr w:type="gramStart"/>
      <w:r>
        <w:rPr>
          <w:rFonts w:cs="Arial"/>
          <w:lang w:val="en-GB"/>
        </w:rPr>
        <w:t>example</w:t>
      </w:r>
      <w:proofErr w:type="gramEnd"/>
      <w:r>
        <w:rPr>
          <w:rFonts w:cs="Arial"/>
          <w:lang w:val="en-GB"/>
        </w:rPr>
        <w:t xml:space="preserve"> if a particular bitmap has been seen more than a certain number of times by a particular </w:t>
      </w:r>
      <w:proofErr w:type="spellStart"/>
      <w:proofErr w:type="gramStart"/>
      <w:r>
        <w:rPr>
          <w:rFonts w:cs="Arial"/>
          <w:lang w:val="en-GB"/>
        </w:rPr>
        <w:t>cell,the</w:t>
      </w:r>
      <w:proofErr w:type="spellEnd"/>
      <w:proofErr w:type="gramEnd"/>
      <w:r>
        <w:rPr>
          <w:rFonts w:cs="Arial"/>
          <w:lang w:val="en-GB"/>
        </w:rPr>
        <w:t xml:space="preserve"> CARB digit for that bitmap should flip.</w:t>
      </w:r>
    </w:p>
    <w:p w14:paraId="22E18670" w14:textId="77777777" w:rsidR="008F781B" w:rsidRDefault="00000000">
      <w:pPr>
        <w:pStyle w:val="Header"/>
        <w:numPr>
          <w:ilvl w:val="0"/>
          <w:numId w:val="11"/>
        </w:numPr>
        <w:tabs>
          <w:tab w:val="clear" w:pos="4320"/>
          <w:tab w:val="clear" w:pos="8640"/>
        </w:tabs>
        <w:rPr>
          <w:rFonts w:cs="Arial"/>
          <w:lang w:val="en-GB"/>
        </w:rPr>
      </w:pPr>
      <w:r>
        <w:rPr>
          <w:rFonts w:cs="Arial"/>
          <w:lang w:val="en-GB"/>
        </w:rPr>
        <w:t>CARBs can be assigned as sexually dimorphic being male of female so that births can only happen between different sex cells</w:t>
      </w:r>
    </w:p>
    <w:p w14:paraId="40EF41B1" w14:textId="77777777" w:rsidR="008F781B" w:rsidRDefault="00000000">
      <w:pPr>
        <w:pStyle w:val="Header"/>
        <w:numPr>
          <w:ilvl w:val="0"/>
          <w:numId w:val="11"/>
        </w:numPr>
        <w:tabs>
          <w:tab w:val="clear" w:pos="4320"/>
          <w:tab w:val="clear" w:pos="8640"/>
        </w:tabs>
        <w:rPr>
          <w:rFonts w:cs="Arial"/>
          <w:lang w:val="en-GB"/>
        </w:rPr>
      </w:pPr>
      <w:r>
        <w:rPr>
          <w:rFonts w:cs="Arial"/>
          <w:lang w:val="en-GB"/>
        </w:rPr>
        <w:t xml:space="preserve">For an empty cell, </w:t>
      </w:r>
      <w:proofErr w:type="gramStart"/>
      <w:r>
        <w:rPr>
          <w:rFonts w:cs="Arial"/>
          <w:lang w:val="en-GB"/>
        </w:rPr>
        <w:t>If</w:t>
      </w:r>
      <w:proofErr w:type="gramEnd"/>
      <w:r>
        <w:rPr>
          <w:rFonts w:cs="Arial"/>
          <w:lang w:val="en-GB"/>
        </w:rPr>
        <w:t xml:space="preserve"> there are exactly 2 neighbours, the cell will adopt a blended carb formed by taking alternate bits from each carb. </w:t>
      </w:r>
    </w:p>
    <w:p w14:paraId="35B7F653" w14:textId="77777777" w:rsidR="00A15754" w:rsidRDefault="00000000">
      <w:pPr>
        <w:pStyle w:val="Header"/>
        <w:numPr>
          <w:ilvl w:val="0"/>
          <w:numId w:val="11"/>
        </w:numPr>
        <w:tabs>
          <w:tab w:val="clear" w:pos="4320"/>
          <w:tab w:val="clear" w:pos="8640"/>
        </w:tabs>
        <w:rPr>
          <w:rFonts w:cs="Arial"/>
          <w:lang w:val="en-GB"/>
        </w:rPr>
      </w:pPr>
      <w:r>
        <w:rPr>
          <w:rFonts w:cs="Arial"/>
          <w:lang w:val="en-GB"/>
        </w:rPr>
        <w:t xml:space="preserve">For a cell with a CARB if it is surrounded by 4 or more cells in which a competing CARB is more prevalent than theirs, there will be a </w:t>
      </w:r>
      <w:proofErr w:type="gramStart"/>
      <w:r>
        <w:rPr>
          <w:rFonts w:cs="Arial"/>
          <w:lang w:val="en-GB"/>
        </w:rPr>
        <w:t>fight</w:t>
      </w:r>
      <w:proofErr w:type="gramEnd"/>
      <w:r>
        <w:rPr>
          <w:rFonts w:cs="Arial"/>
          <w:lang w:val="en-GB"/>
        </w:rPr>
        <w:t xml:space="preserve"> and the cell will die i.e. have no CARB</w:t>
      </w:r>
    </w:p>
    <w:sectPr w:rsidR="00A15754">
      <w:type w:val="continuous"/>
      <w:pgSz w:w="12240" w:h="15840"/>
      <w:pgMar w:top="742" w:right="1800" w:bottom="1440" w:left="1800" w:header="288" w:footer="28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ep="1" w:space="720" w:equalWidth="0">
        <w:col w:w="9360" w:space="720"/>
      </w:cols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8187A" w14:textId="77777777" w:rsidR="00D04E33" w:rsidRDefault="00D04E33">
      <w:r>
        <w:separator/>
      </w:r>
    </w:p>
  </w:endnote>
  <w:endnote w:type="continuationSeparator" w:id="0">
    <w:p w14:paraId="09D848A5" w14:textId="77777777" w:rsidR="00D04E33" w:rsidRDefault="00D04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antGarde-Thin">
    <w:charset w:val="00"/>
    <w:family w:val="auto"/>
    <w:pitch w:val="variable"/>
    <w:sig w:usb0="00000087" w:usb1="00000000" w:usb2="00000000" w:usb3="00000000" w:csb0="0000001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E9B91" w14:textId="77777777" w:rsidR="008F781B" w:rsidRDefault="00000000">
    <w:pPr>
      <w:pStyle w:val="Footer"/>
      <w:ind w:left="-540"/>
      <w:rPr>
        <w:rFonts w:cs="Arial"/>
        <w:b/>
        <w:szCs w:val="20"/>
      </w:rPr>
    </w:pPr>
    <w:r>
      <w:rPr>
        <w:rFonts w:cs="Arial"/>
        <w:b/>
        <w:szCs w:val="20"/>
      </w:rPr>
      <w:t>Date</w:t>
    </w:r>
  </w:p>
  <w:p w14:paraId="66B2F8F1" w14:textId="77777777" w:rsidR="008F781B" w:rsidRDefault="008F781B">
    <w:pPr>
      <w:pStyle w:val="Footer"/>
      <w:ind w:left="-540"/>
      <w:rPr>
        <w:rFonts w:cs="Arial"/>
        <w:b/>
        <w:szCs w:val="20"/>
      </w:rPr>
    </w:pPr>
  </w:p>
  <w:p w14:paraId="7B052BA2" w14:textId="77777777" w:rsidR="008F781B" w:rsidRDefault="008F781B">
    <w:pPr>
      <w:pStyle w:val="Footer"/>
      <w:ind w:left="-540"/>
      <w:rPr>
        <w:rFonts w:cs="Arial"/>
        <w:b/>
        <w:szCs w:val="20"/>
      </w:rPr>
    </w:pPr>
  </w:p>
  <w:p w14:paraId="1067F03F" w14:textId="77777777" w:rsidR="008F781B" w:rsidRDefault="008F781B">
    <w:pPr>
      <w:pStyle w:val="Footer"/>
      <w:ind w:left="-540"/>
      <w:rPr>
        <w:rFonts w:cs="Arial"/>
        <w:b/>
        <w:szCs w:val="20"/>
      </w:rPr>
    </w:pPr>
  </w:p>
  <w:p w14:paraId="7E78673E" w14:textId="77777777" w:rsidR="008F781B" w:rsidRDefault="008F781B">
    <w:pPr>
      <w:pStyle w:val="Footer"/>
      <w:ind w:left="-540"/>
      <w:rPr>
        <w:rFonts w:cs="Arial"/>
        <w:b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64E44" w14:textId="77777777" w:rsidR="008F781B" w:rsidRDefault="00000000">
    <w:pPr>
      <w:pStyle w:val="Footer"/>
      <w:rPr>
        <w:rFonts w:cs="Arial"/>
        <w:b/>
        <w:szCs w:val="20"/>
      </w:rPr>
    </w:pPr>
    <w:r>
      <w:rPr>
        <w:rFonts w:cs="Arial"/>
        <w:b/>
        <w:szCs w:val="20"/>
      </w:rPr>
      <w:t>Date</w:t>
    </w:r>
  </w:p>
  <w:p w14:paraId="7E7541F8" w14:textId="77777777" w:rsidR="008F781B" w:rsidRDefault="008F781B">
    <w:pPr>
      <w:pStyle w:val="Footer"/>
      <w:rPr>
        <w:rFonts w:cs="Arial"/>
        <w:b/>
        <w:szCs w:val="20"/>
      </w:rPr>
    </w:pPr>
  </w:p>
  <w:p w14:paraId="7370BAEE" w14:textId="77777777" w:rsidR="008F781B" w:rsidRDefault="008F781B">
    <w:pPr>
      <w:pStyle w:val="Footer"/>
      <w:rPr>
        <w:rFonts w:cs="Arial"/>
        <w:b/>
        <w:szCs w:val="20"/>
      </w:rPr>
    </w:pPr>
  </w:p>
  <w:p w14:paraId="46C035C5" w14:textId="77777777" w:rsidR="008F781B" w:rsidRDefault="008F781B">
    <w:pPr>
      <w:pStyle w:val="Footer"/>
      <w:rPr>
        <w:rFonts w:cs="Arial"/>
        <w:b/>
        <w:szCs w:val="20"/>
      </w:rPr>
    </w:pPr>
  </w:p>
  <w:p w14:paraId="56DBA367" w14:textId="77777777" w:rsidR="008F781B" w:rsidRDefault="008F781B">
    <w:pPr>
      <w:pStyle w:val="Footer"/>
      <w:rPr>
        <w:rFonts w:cs="Arial"/>
        <w:b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6AD99" w14:textId="77777777" w:rsidR="00D04E33" w:rsidRDefault="00D04E33">
      <w:r>
        <w:separator/>
      </w:r>
    </w:p>
  </w:footnote>
  <w:footnote w:type="continuationSeparator" w:id="0">
    <w:p w14:paraId="34A88FD6" w14:textId="77777777" w:rsidR="00D04E33" w:rsidRDefault="00D04E33">
      <w:r>
        <w:continuationSeparator/>
      </w:r>
    </w:p>
  </w:footnote>
  <w:footnote w:id="1">
    <w:p w14:paraId="714DC25C" w14:textId="77777777" w:rsidR="008F781B" w:rsidRDefault="0000000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>
          <w:rPr>
            <w:rStyle w:val="Hyperlink"/>
          </w:rPr>
          <w:t>http://psoup.math.wisc.edu/mcell/rullex_gebi.html</w:t>
        </w:r>
      </w:hyperlink>
      <w:r>
        <w:t xml:space="preserve"> </w:t>
      </w:r>
    </w:p>
  </w:footnote>
  <w:footnote w:id="2">
    <w:p w14:paraId="4F26498B" w14:textId="77777777" w:rsidR="008F781B" w:rsidRDefault="0000000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>
          <w:rPr>
            <w:rStyle w:val="Hyperlink"/>
          </w:rPr>
          <w:t>http://psoup.math.wisc.edu/mcell/rullex_nmbi.html</w:t>
        </w:r>
      </w:hyperlink>
      <w:r>
        <w:t xml:space="preserve"> </w:t>
      </w:r>
    </w:p>
  </w:footnote>
  <w:footnote w:id="3">
    <w:p w14:paraId="0AE038BC" w14:textId="77777777" w:rsidR="008F781B" w:rsidRDefault="0000000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" w:history="1">
        <w:r>
          <w:rPr>
            <w:rStyle w:val="Hyperlink"/>
          </w:rPr>
          <w:t>http://www.mirekw.com/ca/rullex_life.html</w:t>
        </w:r>
      </w:hyperlink>
    </w:p>
  </w:footnote>
  <w:footnote w:id="4">
    <w:p w14:paraId="56ED329A" w14:textId="77777777" w:rsidR="008F781B" w:rsidRDefault="0000000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4" w:history="1">
        <w:r>
          <w:rPr>
            <w:rStyle w:val="Hyperlink"/>
          </w:rPr>
          <w:t>http://mathworld.wolfram.com/CellularAutomaton.html</w:t>
        </w:r>
      </w:hyperlink>
      <w:r>
        <w:t xml:space="preserve"> </w:t>
      </w:r>
    </w:p>
  </w:footnote>
  <w:footnote w:id="5">
    <w:p w14:paraId="64BB2186" w14:textId="77777777" w:rsidR="008F781B" w:rsidRDefault="00000000">
      <w:pPr>
        <w:pStyle w:val="FootnoteText"/>
      </w:pPr>
      <w:r>
        <w:rPr>
          <w:rStyle w:val="FootnoteReference"/>
        </w:rPr>
        <w:footnoteRef/>
      </w:r>
      <w:r>
        <w:t xml:space="preserve"> there are approximately 10</w:t>
      </w:r>
      <w:r>
        <w:rPr>
          <w:vertAlign w:val="superscript"/>
        </w:rPr>
        <w:t>80</w:t>
      </w:r>
      <w:r>
        <w:t xml:space="preserve"> atoms in the observable universe </w:t>
      </w:r>
      <w:hyperlink r:id="rId5" w:history="1">
        <w:r>
          <w:rPr>
            <w:rStyle w:val="Hyperlink"/>
          </w:rPr>
          <w:t>http://en.wikipedia.org/wiki/Observable_universe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36BCF" w14:textId="25FD4A63" w:rsidR="003D0B33" w:rsidRDefault="003D0B3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1B7BA1" wp14:editId="01A5882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07340"/>
              <wp:effectExtent l="0" t="0" r="3175" b="16510"/>
              <wp:wrapNone/>
              <wp:docPr id="2112929872" name="Text Box 4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2D541B" w14:textId="680070C4" w:rsidR="003D0B33" w:rsidRPr="003D0B33" w:rsidRDefault="003D0B33" w:rsidP="003D0B33">
                          <w:pPr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D0B33"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1B7BA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alt=" " style="position:absolute;margin-left:0;margin-top:0;width:22.25pt;height:24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" filled="f" stroked="f">
              <v:textbox style="mso-fit-shape-to-text:t" inset="20pt,15pt,0,0">
                <w:txbxContent>
                  <w:p w14:paraId="6A2D541B" w14:textId="680070C4" w:rsidR="003D0B33" w:rsidRPr="003D0B33" w:rsidRDefault="003D0B33" w:rsidP="003D0B33">
                    <w:pPr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D0B33"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70BDD" w14:textId="0EA08C9F" w:rsidR="008F781B" w:rsidRDefault="003D0B33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3F675C" wp14:editId="629A44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07340"/>
              <wp:effectExtent l="0" t="0" r="3175" b="16510"/>
              <wp:wrapNone/>
              <wp:docPr id="778138165" name="Text Box 5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9E0EF1" w14:textId="3FB023CB" w:rsidR="003D0B33" w:rsidRPr="003D0B33" w:rsidRDefault="003D0B33" w:rsidP="003D0B33">
                          <w:pPr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D0B33"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3F675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1" type="#_x0000_t202" alt=" " style="position:absolute;left:0;text-align:left;margin-left:0;margin-top:0;width:22.25pt;height:24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" filled="f" stroked="f">
              <v:textbox style="mso-fit-shape-to-text:t" inset="20pt,15pt,0,0">
                <w:txbxContent>
                  <w:p w14:paraId="799E0EF1" w14:textId="3FB023CB" w:rsidR="003D0B33" w:rsidRPr="003D0B33" w:rsidRDefault="003D0B33" w:rsidP="003D0B33">
                    <w:pPr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D0B33"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381AF" w14:textId="29ADA280" w:rsidR="008F781B" w:rsidRDefault="0097135B">
    <w:pPr>
      <w:pStyle w:val="Header"/>
      <w:tabs>
        <w:tab w:val="clear" w:pos="8640"/>
        <w:tab w:val="right" w:pos="9180"/>
      </w:tabs>
      <w:ind w:right="-540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6E52CDA5" wp14:editId="355D363C">
          <wp:simplePos x="0" y="0"/>
          <wp:positionH relativeFrom="leftMargin">
            <wp:align>right</wp:align>
          </wp:positionH>
          <wp:positionV relativeFrom="margin">
            <wp:posOffset>-851274</wp:posOffset>
          </wp:positionV>
          <wp:extent cx="850900" cy="2218690"/>
          <wp:effectExtent l="0" t="0" r="6350" b="0"/>
          <wp:wrapSquare wrapText="bothSides"/>
          <wp:docPr id="90923212" name="Picture 9" descr="A cartoon of a bowl of ric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923212" name="Picture 9" descr="A cartoon of a bowl of ric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0900" cy="2218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D0B33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ED24C8" wp14:editId="176F6CCC">
              <wp:simplePos x="1143000" y="1815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07340"/>
              <wp:effectExtent l="0" t="0" r="3175" b="16510"/>
              <wp:wrapNone/>
              <wp:docPr id="890709779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0A458E" w14:textId="121B26BD" w:rsidR="003D0B33" w:rsidRPr="003D0B33" w:rsidRDefault="003D0B33" w:rsidP="003D0B33">
                          <w:pPr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D0B33"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ED24C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2" type="#_x0000_t202" alt=" " style="position:absolute;left:0;text-align:left;margin-left:0;margin-top:0;width:22.25pt;height:24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" filled="f" stroked="f">
              <v:textbox style="mso-fit-shape-to-text:t" inset="20pt,15pt,0,0">
                <w:txbxContent>
                  <w:p w14:paraId="510A458E" w14:textId="121B26BD" w:rsidR="003D0B33" w:rsidRPr="003D0B33" w:rsidRDefault="003D0B33" w:rsidP="003D0B33">
                    <w:pPr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D0B33"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AD2D7FC" w14:textId="2615B42B" w:rsidR="008F781B" w:rsidRDefault="008F781B">
    <w:pPr>
      <w:pStyle w:val="Header"/>
      <w:ind w:right="-540"/>
      <w:jc w:val="right"/>
    </w:pPr>
  </w:p>
  <w:p w14:paraId="65B4CE57" w14:textId="443FD0B2" w:rsidR="008F781B" w:rsidRPr="0097135B" w:rsidRDefault="0097135B">
    <w:pPr>
      <w:pStyle w:val="Header"/>
      <w:tabs>
        <w:tab w:val="clear" w:pos="8640"/>
        <w:tab w:val="right" w:pos="9180"/>
      </w:tabs>
      <w:ind w:right="-540"/>
      <w:jc w:val="right"/>
    </w:pPr>
    <w:hyperlink r:id="rId2" w:history="1">
      <w:r w:rsidRPr="00810C4E">
        <w:rPr>
          <w:rStyle w:val="Hyperlink"/>
        </w:rPr>
        <w:t>https://chickenkatsu.co.uk</w:t>
      </w:r>
    </w:hyperlink>
    <w:r>
      <w:t xml:space="preserve"> </w:t>
    </w:r>
  </w:p>
  <w:p w14:paraId="25C6E052" w14:textId="77777777" w:rsidR="0097135B" w:rsidRDefault="0097135B">
    <w:pPr>
      <w:pStyle w:val="Header"/>
      <w:tabs>
        <w:tab w:val="clear" w:pos="8640"/>
        <w:tab w:val="right" w:pos="9180"/>
      </w:tabs>
      <w:ind w:right="-540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AAF7D" w14:textId="550865EA" w:rsidR="008F781B" w:rsidRDefault="003D0B33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E3A9DB8" wp14:editId="0077E30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07340"/>
              <wp:effectExtent l="0" t="0" r="3175" b="16510"/>
              <wp:wrapNone/>
              <wp:docPr id="1284559546" name="Text Box 6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62A3E8" w14:textId="6836E215" w:rsidR="003D0B33" w:rsidRPr="003D0B33" w:rsidRDefault="003D0B33" w:rsidP="003D0B33">
                          <w:pPr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D0B33"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3A9DB8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alt=" " style="position:absolute;left:0;text-align:left;margin-left:0;margin-top:0;width:22.25pt;height:24.2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" filled="f" stroked="f">
              <v:textbox style="mso-fit-shape-to-text:t" inset="20pt,15pt,0,0">
                <w:txbxContent>
                  <w:p w14:paraId="4962A3E8" w14:textId="6836E215" w:rsidR="003D0B33" w:rsidRPr="003D0B33" w:rsidRDefault="003D0B33" w:rsidP="003D0B33">
                    <w:pPr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D0B33"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6947E9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936C6E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A1484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5E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A267FA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BAEFB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EE38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4C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0D879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F3CB9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1107734"/>
    <w:multiLevelType w:val="hybridMultilevel"/>
    <w:tmpl w:val="A2E4A2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8A6ABC"/>
    <w:multiLevelType w:val="hybridMultilevel"/>
    <w:tmpl w:val="A2E4A2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F80791"/>
    <w:multiLevelType w:val="hybridMultilevel"/>
    <w:tmpl w:val="2604AC46"/>
    <w:lvl w:ilvl="0" w:tplc="E80C94C8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87615206">
    <w:abstractNumId w:val="9"/>
  </w:num>
  <w:num w:numId="2" w16cid:durableId="1086683574">
    <w:abstractNumId w:val="7"/>
  </w:num>
  <w:num w:numId="3" w16cid:durableId="507722094">
    <w:abstractNumId w:val="6"/>
  </w:num>
  <w:num w:numId="4" w16cid:durableId="2126145277">
    <w:abstractNumId w:val="5"/>
  </w:num>
  <w:num w:numId="5" w16cid:durableId="1067456983">
    <w:abstractNumId w:val="4"/>
  </w:num>
  <w:num w:numId="6" w16cid:durableId="2112815164">
    <w:abstractNumId w:val="8"/>
  </w:num>
  <w:num w:numId="7" w16cid:durableId="731006255">
    <w:abstractNumId w:val="3"/>
  </w:num>
  <w:num w:numId="8" w16cid:durableId="1583446120">
    <w:abstractNumId w:val="0"/>
  </w:num>
  <w:num w:numId="9" w16cid:durableId="207691986">
    <w:abstractNumId w:val="2"/>
  </w:num>
  <w:num w:numId="10" w16cid:durableId="1336571835">
    <w:abstractNumId w:val="1"/>
  </w:num>
  <w:num w:numId="11" w16cid:durableId="611860817">
    <w:abstractNumId w:val="12"/>
  </w:num>
  <w:num w:numId="12" w16cid:durableId="287324899">
    <w:abstractNumId w:val="10"/>
  </w:num>
  <w:num w:numId="13" w16cid:durableId="15733497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activeWritingStyle w:appName="MSWord" w:lang="en-GB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attachedTemplate r:id="rId1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D38"/>
    <w:rsid w:val="003D0B33"/>
    <w:rsid w:val="00687BB2"/>
    <w:rsid w:val="008F781B"/>
    <w:rsid w:val="0097135B"/>
    <w:rsid w:val="00A06442"/>
    <w:rsid w:val="00A15754"/>
    <w:rsid w:val="00D04E33"/>
    <w:rsid w:val="00F1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0DA9D"/>
  <w15:chartTrackingRefBased/>
  <w15:docId w15:val="{1C1A8BBA-15A9-4C3A-8B3D-BBC582A3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/>
      <w:bCs/>
      <w:kern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Cs/>
      <w:i/>
      <w:iCs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Cs/>
      <w:szCs w:val="26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rFonts w:cs="Arial"/>
      <w:i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jc w:val="right"/>
      <w:outlineLvl w:val="4"/>
    </w:pPr>
    <w:rPr>
      <w:rFonts w:cs="Arial"/>
      <w:b/>
      <w:i/>
      <w:iCs/>
      <w:sz w:val="32"/>
      <w:szCs w:val="32"/>
    </w:rPr>
  </w:style>
  <w:style w:type="paragraph" w:styleId="Heading6">
    <w:name w:val="heading 6"/>
    <w:basedOn w:val="Normal"/>
    <w:next w:val="Normal"/>
    <w:qFormat/>
    <w:pPr>
      <w:keepNext/>
      <w:jc w:val="right"/>
      <w:outlineLvl w:val="5"/>
    </w:pPr>
    <w:rPr>
      <w:rFonts w:cs="Arial"/>
      <w:b/>
      <w:noProof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Title">
    <w:name w:val="Title"/>
    <w:basedOn w:val="Normal"/>
    <w:next w:val="Normal"/>
    <w:qFormat/>
    <w:pPr>
      <w:pBdr>
        <w:bottom w:val="single" w:sz="8" w:space="1" w:color="auto"/>
      </w:pBdr>
      <w:spacing w:before="240" w:after="60"/>
      <w:jc w:val="center"/>
      <w:outlineLvl w:val="0"/>
    </w:pPr>
    <w:rPr>
      <w:rFonts w:cs="Arial"/>
      <w:b/>
      <w:bCs/>
      <w:kern w:val="28"/>
      <w:szCs w:val="32"/>
    </w:rPr>
  </w:style>
  <w:style w:type="character" w:customStyle="1" w:styleId="CharChar">
    <w:name w:val="Char Char"/>
    <w:basedOn w:val="DefaultParagraphFont"/>
    <w:rPr>
      <w:rFonts w:ascii="Arial" w:hAnsi="Arial" w:cs="Arial"/>
      <w:bCs/>
      <w:i/>
      <w:iCs/>
      <w:sz w:val="24"/>
      <w:szCs w:val="28"/>
      <w:lang w:val="en-US" w:eastAsia="en-US" w:bidi="ar-SA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TOC1">
    <w:name w:val="toc 1"/>
    <w:basedOn w:val="Normal"/>
    <w:next w:val="Normal"/>
    <w:autoRedefine/>
    <w:semiHidden/>
    <w:pPr>
      <w:spacing w:line="360" w:lineRule="auto"/>
    </w:pPr>
    <w:rPr>
      <w:b/>
    </w:rPr>
  </w:style>
  <w:style w:type="paragraph" w:styleId="BodyText">
    <w:name w:val="Body Text"/>
    <w:basedOn w:val="Normal"/>
    <w:semiHidden/>
    <w:rPr>
      <w:rFonts w:ascii="AvantGarde-Thin" w:hAnsi="AvantGarde-Thin"/>
      <w:color w:val="FFFFFF"/>
      <w:sz w:val="48"/>
      <w:lang w:val="en-GB"/>
    </w:rPr>
  </w:style>
  <w:style w:type="paragraph" w:styleId="FootnoteText">
    <w:name w:val="footnote text"/>
    <w:basedOn w:val="Normal"/>
    <w:semiHidden/>
    <w:rPr>
      <w:szCs w:val="20"/>
      <w:lang w:val="en-GB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styleId="BodyText2">
    <w:name w:val="Body Text 2"/>
    <w:basedOn w:val="Normal"/>
    <w:semiHidden/>
    <w:rPr>
      <w:rFonts w:ascii="Courier New" w:hAnsi="Courier New" w:cs="Courier New"/>
      <w:color w:val="808080"/>
      <w:sz w:val="22"/>
    </w:rPr>
  </w:style>
  <w:style w:type="paragraph" w:customStyle="1" w:styleId="code">
    <w:name w:val="code"/>
    <w:basedOn w:val="BodyText2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</w:pPr>
  </w:style>
  <w:style w:type="character" w:customStyle="1" w:styleId="apple-style-span">
    <w:name w:val="apple-style-span"/>
    <w:basedOn w:val="DefaultParagraphFont"/>
  </w:style>
  <w:style w:type="character" w:customStyle="1" w:styleId="apple-converted-space">
    <w:name w:val="apple-converted-space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sid w:val="00971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wmf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image" Target="media/image3.wmf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oleObject" Target="embeddings/oleObject1.bin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://www.mirekw.com/ca/rullex_life.html" TargetMode="External"/><Relationship Id="rId2" Type="http://schemas.openxmlformats.org/officeDocument/2006/relationships/hyperlink" Target="http://psoup.math.wisc.edu/mcell/rullex_nmbi.html" TargetMode="External"/><Relationship Id="rId1" Type="http://schemas.openxmlformats.org/officeDocument/2006/relationships/hyperlink" Target="http://psoup.math.wisc.edu/mcell/rullex_gebi.html" TargetMode="External"/><Relationship Id="rId5" Type="http://schemas.openxmlformats.org/officeDocument/2006/relationships/hyperlink" Target="http://en.wikipedia.org/wiki/Observable_universe" TargetMode="External"/><Relationship Id="rId4" Type="http://schemas.openxmlformats.org/officeDocument/2006/relationships/hyperlink" Target="http://mathworld.wolfram.com/CellularAutomaton.html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https://chickenkatsu.co.uk" TargetMode="External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unil\Application%20Data\Microsoft\Templates\whitepap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b21038-f9e1-4e7d-8ce4-653ce59968ea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whitepaper.dot</Template>
  <TotalTime>3</TotalTime>
  <Pages>10</Pages>
  <Words>1383</Words>
  <Characters>6947</Characters>
  <Application>Microsoft Office Word</Application>
  <DocSecurity>0</DocSecurity>
  <Lines>257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Severna Publications</Company>
  <LinksUpToDate>false</LinksUpToDate>
  <CharactersWithSpaces>8187</CharactersWithSpaces>
  <SharedDoc>false</SharedDoc>
  <HLinks>
    <vt:vector size="120" baseType="variant">
      <vt:variant>
        <vt:i4>1048637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_Toc276195049</vt:lpwstr>
      </vt:variant>
      <vt:variant>
        <vt:i4>1048637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_Toc276195048</vt:lpwstr>
      </vt:variant>
      <vt:variant>
        <vt:i4>1048637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_Toc276195047</vt:lpwstr>
      </vt:variant>
      <vt:variant>
        <vt:i4>1048637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_Toc276195046</vt:lpwstr>
      </vt:variant>
      <vt:variant>
        <vt:i4>1048637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_Toc276195045</vt:lpwstr>
      </vt:variant>
      <vt:variant>
        <vt:i4>1048637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_Toc276195044</vt:lpwstr>
      </vt:variant>
      <vt:variant>
        <vt:i4>1048637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_Toc276195043</vt:lpwstr>
      </vt:variant>
      <vt:variant>
        <vt:i4>1048637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_Toc276195042</vt:lpwstr>
      </vt:variant>
      <vt:variant>
        <vt:i4>1048637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_Toc276195041</vt:lpwstr>
      </vt:variant>
      <vt:variant>
        <vt:i4>1048637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_Toc276195040</vt:lpwstr>
      </vt:variant>
      <vt:variant>
        <vt:i4>1507389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_Toc276195039</vt:lpwstr>
      </vt:variant>
      <vt:variant>
        <vt:i4>1507389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_Toc276195038</vt:lpwstr>
      </vt:variant>
      <vt:variant>
        <vt:i4>1507389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_Toc276195037</vt:lpwstr>
      </vt:variant>
      <vt:variant>
        <vt:i4>1507389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_Toc276195036</vt:lpwstr>
      </vt:variant>
      <vt:variant>
        <vt:i4>2883657</vt:i4>
      </vt:variant>
      <vt:variant>
        <vt:i4>12</vt:i4>
      </vt:variant>
      <vt:variant>
        <vt:i4>0</vt:i4>
      </vt:variant>
      <vt:variant>
        <vt:i4>5</vt:i4>
      </vt:variant>
      <vt:variant>
        <vt:lpwstr>http://en.wikipedia.org/wiki/Observable_universe</vt:lpwstr>
      </vt:variant>
      <vt:variant>
        <vt:lpwstr/>
      </vt:variant>
      <vt:variant>
        <vt:i4>2424946</vt:i4>
      </vt:variant>
      <vt:variant>
        <vt:i4>9</vt:i4>
      </vt:variant>
      <vt:variant>
        <vt:i4>0</vt:i4>
      </vt:variant>
      <vt:variant>
        <vt:i4>5</vt:i4>
      </vt:variant>
      <vt:variant>
        <vt:lpwstr>http://mathworld.wolfram.com/CellularAutomaton.html</vt:lpwstr>
      </vt:variant>
      <vt:variant>
        <vt:lpwstr/>
      </vt:variant>
      <vt:variant>
        <vt:i4>8192088</vt:i4>
      </vt:variant>
      <vt:variant>
        <vt:i4>6</vt:i4>
      </vt:variant>
      <vt:variant>
        <vt:i4>0</vt:i4>
      </vt:variant>
      <vt:variant>
        <vt:i4>5</vt:i4>
      </vt:variant>
      <vt:variant>
        <vt:lpwstr>http://www.mirekw.com/ca/rullex_life.html</vt:lpwstr>
      </vt:variant>
      <vt:variant>
        <vt:lpwstr/>
      </vt:variant>
      <vt:variant>
        <vt:i4>2621534</vt:i4>
      </vt:variant>
      <vt:variant>
        <vt:i4>3</vt:i4>
      </vt:variant>
      <vt:variant>
        <vt:i4>0</vt:i4>
      </vt:variant>
      <vt:variant>
        <vt:i4>5</vt:i4>
      </vt:variant>
      <vt:variant>
        <vt:lpwstr>http://psoup.math.wisc.edu/mcell/rullex_nmbi.html</vt:lpwstr>
      </vt:variant>
      <vt:variant>
        <vt:lpwstr/>
      </vt:variant>
      <vt:variant>
        <vt:i4>2097239</vt:i4>
      </vt:variant>
      <vt:variant>
        <vt:i4>0</vt:i4>
      </vt:variant>
      <vt:variant>
        <vt:i4>0</vt:i4>
      </vt:variant>
      <vt:variant>
        <vt:i4>5</vt:i4>
      </vt:variant>
      <vt:variant>
        <vt:lpwstr>http://psoup.math.wisc.edu/mcell/rullex_gebi.html</vt:lpwstr>
      </vt:variant>
      <vt:variant>
        <vt:lpwstr/>
      </vt:variant>
      <vt:variant>
        <vt:i4>8323072</vt:i4>
      </vt:variant>
      <vt:variant>
        <vt:i4>10102</vt:i4>
      </vt:variant>
      <vt:variant>
        <vt:i4>1029</vt:i4>
      </vt:variant>
      <vt:variant>
        <vt:i4>1</vt:i4>
      </vt:variant>
      <vt:variant>
        <vt:lpwstr>..\..\..\website\pics\dksssolutions.jpg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sunil</dc:creator>
  <cp:keywords/>
  <dc:description/>
  <cp:lastModifiedBy>Sunil</cp:lastModifiedBy>
  <cp:revision>5</cp:revision>
  <cp:lastPrinted>1900-01-01T00:00:00Z</cp:lastPrinted>
  <dcterms:created xsi:type="dcterms:W3CDTF">2026-02-20T10:35:00Z</dcterms:created>
  <dcterms:modified xsi:type="dcterms:W3CDTF">2026-02-20T10:37:00Z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TC100435441033</vt:lpwstr>
  </property>
  <property fmtid="{D5CDD505-2E9C-101B-9397-08002B2CF9AE}" pid="3" name="ClassificationContentMarkingHeaderShapeIds">
    <vt:lpwstr>35172713,7df0c050,2e617235,4c90d2ba</vt:lpwstr>
  </property>
  <property fmtid="{D5CDD505-2E9C-101B-9397-08002B2CF9AE}" pid="4" name="ClassificationContentMarkingHeaderFontProps">
    <vt:lpwstr>#000000,8,Arial</vt:lpwstr>
  </property>
  <property fmtid="{D5CDD505-2E9C-101B-9397-08002B2CF9AE}" pid="5" name="ClassificationContentMarkingHeaderText">
    <vt:lpwstr> </vt:lpwstr>
  </property>
  <property fmtid="{D5CDD505-2E9C-101B-9397-08002B2CF9AE}" pid="6" name="MSIP_Label_f5b21038-f9e1-4e7d-8ce4-653ce59968ea_Enabled">
    <vt:lpwstr>true</vt:lpwstr>
  </property>
  <property fmtid="{D5CDD505-2E9C-101B-9397-08002B2CF9AE}" pid="7" name="MSIP_Label_f5b21038-f9e1-4e7d-8ce4-653ce59968ea_SetDate">
    <vt:lpwstr>2026-02-20T10:35:04Z</vt:lpwstr>
  </property>
  <property fmtid="{D5CDD505-2E9C-101B-9397-08002B2CF9AE}" pid="8" name="MSIP_Label_f5b21038-f9e1-4e7d-8ce4-653ce59968ea_Method">
    <vt:lpwstr>Standard</vt:lpwstr>
  </property>
  <property fmtid="{D5CDD505-2E9C-101B-9397-08002B2CF9AE}" pid="9" name="MSIP_Label_f5b21038-f9e1-4e7d-8ce4-653ce59968ea_Name">
    <vt:lpwstr>Private</vt:lpwstr>
  </property>
  <property fmtid="{D5CDD505-2E9C-101B-9397-08002B2CF9AE}" pid="10" name="MSIP_Label_f5b21038-f9e1-4e7d-8ce4-653ce59968ea_SiteId">
    <vt:lpwstr>b9fec68c-c92d-461e-9a97-3d03a0f18b82</vt:lpwstr>
  </property>
  <property fmtid="{D5CDD505-2E9C-101B-9397-08002B2CF9AE}" pid="11" name="MSIP_Label_f5b21038-f9e1-4e7d-8ce4-653ce59968ea_ActionId">
    <vt:lpwstr>32f77f18-1624-4c83-8600-fa5b2c681591</vt:lpwstr>
  </property>
  <property fmtid="{D5CDD505-2E9C-101B-9397-08002B2CF9AE}" pid="12" name="MSIP_Label_f5b21038-f9e1-4e7d-8ce4-653ce59968ea_ContentBits">
    <vt:lpwstr>0</vt:lpwstr>
  </property>
</Properties>
</file>